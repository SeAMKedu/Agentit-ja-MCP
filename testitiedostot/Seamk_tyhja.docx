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rPr>
        <w:id w:val="-766930846"/>
        <w:docPartObj>
          <w:docPartGallery w:val="Cover Pages"/>
          <w:docPartUnique/>
        </w:docPartObj>
      </w:sdtPr>
      <w:sdtEndPr>
        <w:rPr>
          <w:b w:val="0"/>
          <w:bCs w:val="0"/>
        </w:rPr>
      </w:sdtEndPr>
      <w:sdtContent>
        <w:p w14:paraId="60DE64B8" w14:textId="77777777" w:rsidR="0029387F" w:rsidRDefault="0029387F" w:rsidP="00581537">
          <w:pPr>
            <w:tabs>
              <w:tab w:val="clear" w:pos="1304"/>
            </w:tabs>
            <w:ind w:left="0"/>
            <w:rPr>
              <w:b/>
              <w:bCs/>
            </w:rPr>
          </w:pPr>
          <w:r>
            <w:rPr>
              <w:noProof/>
            </w:rPr>
            <w:drawing>
              <wp:inline distT="0" distB="0" distL="0" distR="0" wp14:anchorId="3835718D" wp14:editId="4A502BD7">
                <wp:extent cx="1386840" cy="849439"/>
                <wp:effectExtent l="0" t="0" r="3810" b="0"/>
                <wp:docPr id="1511920931" name="Kuva 1" descr="Seinäjoen ammattikorkeakoulun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20931" name="Kuva 1" descr="Seinäjoen ammattikorkeakoulun logo">
                          <a:extLst>
                            <a:ext uri="{C183D7F6-B498-43B3-948B-1728B52AA6E4}">
                              <adec:decorative xmlns:adec="http://schemas.microsoft.com/office/drawing/2017/decorative" val="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86840" cy="849439"/>
                        </a:xfrm>
                        <a:prstGeom prst="rect">
                          <a:avLst/>
                        </a:prstGeom>
                      </pic:spPr>
                    </pic:pic>
                  </a:graphicData>
                </a:graphic>
              </wp:inline>
            </w:drawing>
          </w:r>
        </w:p>
        <w:p w14:paraId="4ECADE0E" w14:textId="77777777" w:rsidR="003568E5" w:rsidRPr="00553806" w:rsidRDefault="00D95868" w:rsidP="00581537">
          <w:pPr>
            <w:pStyle w:val="Otsikko"/>
          </w:pPr>
          <w:r w:rsidRPr="00553806">
            <w:rPr>
              <w:rStyle w:val="OtsikkoChar"/>
              <w:b/>
              <w:bCs/>
            </w:rPr>
            <w:t>Nimiölehden</w:t>
          </w:r>
          <w:r w:rsidRPr="00553806">
            <w:t xml:space="preserve"> pääotsikko</w:t>
          </w:r>
        </w:p>
        <w:p w14:paraId="57B5988D" w14:textId="77777777" w:rsidR="0021608A" w:rsidRDefault="003568E5" w:rsidP="00581537">
          <w:pPr>
            <w:pStyle w:val="Nimilehdenalaotsikko"/>
          </w:pPr>
          <w:r w:rsidRPr="00553806">
            <w:t>N</w:t>
          </w:r>
          <w:r w:rsidR="00553806" w:rsidRPr="00553806">
            <w:t>imiölehden alaotsikko</w:t>
          </w:r>
        </w:p>
        <w:p w14:paraId="6CAA2E6A" w14:textId="77777777" w:rsidR="00553806" w:rsidRDefault="00553806" w:rsidP="00581537">
          <w:pPr>
            <w:pStyle w:val="SelitetekstiSeamk"/>
            <w:tabs>
              <w:tab w:val="clear" w:pos="1304"/>
            </w:tabs>
            <w:spacing w:before="1200"/>
            <w:ind w:left="0"/>
          </w:pPr>
          <w:r>
            <w:t>Päivämäärä</w:t>
          </w:r>
        </w:p>
        <w:p w14:paraId="57C38680" w14:textId="77777777" w:rsidR="00553806" w:rsidRPr="00553806" w:rsidRDefault="00553806" w:rsidP="00581537">
          <w:pPr>
            <w:pStyle w:val="SelitetekstiSeamk"/>
            <w:tabs>
              <w:tab w:val="clear" w:pos="1304"/>
            </w:tabs>
            <w:spacing w:before="0"/>
            <w:ind w:left="0"/>
          </w:pPr>
          <w:r>
            <w:t>Seinäjoen ammattikorkeakoulu</w:t>
          </w:r>
        </w:p>
        <w:p w14:paraId="030BCF38" w14:textId="77777777" w:rsidR="00B33B6C" w:rsidRPr="00B517AC" w:rsidRDefault="00553806" w:rsidP="00581537">
          <w:pPr>
            <w:pStyle w:val="SelitetekstiSeamk"/>
            <w:tabs>
              <w:tab w:val="clear" w:pos="1304"/>
            </w:tabs>
            <w:spacing w:before="0"/>
            <w:ind w:left="0"/>
          </w:pPr>
          <w:r>
            <w:t>Osoite</w:t>
          </w:r>
        </w:p>
        <w:p w14:paraId="77194E57" w14:textId="77777777" w:rsidR="0021608A" w:rsidRPr="00B33B6C" w:rsidRDefault="0021608A" w:rsidP="00581537">
          <w:pPr>
            <w:pStyle w:val="SelitetekstiSeamk"/>
            <w:tabs>
              <w:tab w:val="clear" w:pos="1304"/>
            </w:tabs>
            <w:ind w:left="0"/>
          </w:pPr>
          <w:r>
            <w:br w:type="page"/>
          </w:r>
        </w:p>
      </w:sdtContent>
    </w:sdt>
    <w:sdt>
      <w:sdtPr>
        <w:rPr>
          <w:rFonts w:ascii="Times New Roman" w:hAnsi="Times New Roman"/>
          <w:b w:val="0"/>
          <w:bCs/>
          <w:color w:val="auto"/>
          <w:sz w:val="24"/>
          <w:szCs w:val="20"/>
          <w:lang w:eastAsia="en-US"/>
        </w:rPr>
        <w:id w:val="1563132040"/>
        <w:docPartObj>
          <w:docPartGallery w:val="Table of Contents"/>
          <w:docPartUnique/>
        </w:docPartObj>
      </w:sdtPr>
      <w:sdtEndPr>
        <w:rPr>
          <w:rFonts w:ascii="Arial" w:hAnsi="Arial"/>
          <w:bCs w:val="0"/>
          <w:noProof/>
        </w:rPr>
      </w:sdtEndPr>
      <w:sdtContent>
        <w:p w14:paraId="20DF45E3" w14:textId="77777777" w:rsidR="0071240D" w:rsidRPr="00C24C89" w:rsidRDefault="0071240D" w:rsidP="00C24C89">
          <w:pPr>
            <w:pStyle w:val="Sisllysluettelonotsikko"/>
          </w:pPr>
          <w:r w:rsidRPr="00C24C89">
            <w:t>Sisällysluettelo</w:t>
          </w:r>
        </w:p>
        <w:p w14:paraId="3088DD9F" w14:textId="77777777" w:rsidR="00581537" w:rsidRDefault="00DE022C">
          <w:pPr>
            <w:pStyle w:val="Sisluet1"/>
            <w:rPr>
              <w:rFonts w:asciiTheme="minorHAnsi" w:eastAsiaTheme="minorEastAsia" w:hAnsiTheme="minorHAnsi" w:cstheme="minorBidi"/>
              <w:bCs w:val="0"/>
              <w:noProof/>
              <w:color w:val="auto"/>
              <w:kern w:val="2"/>
              <w:sz w:val="24"/>
              <w:szCs w:val="24"/>
              <w:lang w:eastAsia="fi-FI"/>
              <w14:ligatures w14:val="standardContextual"/>
            </w:rPr>
          </w:pPr>
          <w:r>
            <w:rPr>
              <w:rFonts w:cstheme="minorHAnsi"/>
              <w:bCs w:val="0"/>
              <w:iCs/>
              <w:color w:val="001B71"/>
              <w:szCs w:val="24"/>
            </w:rPr>
            <w:fldChar w:fldCharType="begin"/>
          </w:r>
          <w:r>
            <w:rPr>
              <w:rFonts w:cstheme="minorHAnsi"/>
              <w:bCs w:val="0"/>
              <w:iCs/>
              <w:color w:val="001B71"/>
              <w:szCs w:val="24"/>
            </w:rPr>
            <w:instrText xml:space="preserve"> TOC \o "1-4" \h \z \u </w:instrText>
          </w:r>
          <w:r>
            <w:rPr>
              <w:rFonts w:cstheme="minorHAnsi"/>
              <w:bCs w:val="0"/>
              <w:iCs/>
              <w:color w:val="001B71"/>
              <w:szCs w:val="24"/>
            </w:rPr>
            <w:fldChar w:fldCharType="separate"/>
          </w:r>
          <w:hyperlink w:anchor="_Toc200276653" w:history="1">
            <w:r w:rsidR="00581537" w:rsidRPr="00E56DF9">
              <w:rPr>
                <w:rStyle w:val="Hyperlinkki"/>
                <w:noProof/>
              </w:rPr>
              <w:t>Otsikko 1 (oltava jokaisessa dokumentissa)</w:t>
            </w:r>
            <w:r w:rsidR="00581537">
              <w:rPr>
                <w:noProof/>
                <w:webHidden/>
              </w:rPr>
              <w:tab/>
            </w:r>
            <w:r w:rsidR="00581537">
              <w:rPr>
                <w:noProof/>
                <w:webHidden/>
              </w:rPr>
              <w:fldChar w:fldCharType="begin"/>
            </w:r>
            <w:r w:rsidR="00581537">
              <w:rPr>
                <w:noProof/>
                <w:webHidden/>
              </w:rPr>
              <w:instrText xml:space="preserve"> PAGEREF _Toc200276653 \h </w:instrText>
            </w:r>
            <w:r w:rsidR="00581537">
              <w:rPr>
                <w:noProof/>
                <w:webHidden/>
              </w:rPr>
            </w:r>
            <w:r w:rsidR="00581537">
              <w:rPr>
                <w:noProof/>
                <w:webHidden/>
              </w:rPr>
              <w:fldChar w:fldCharType="separate"/>
            </w:r>
            <w:r w:rsidR="00581537">
              <w:rPr>
                <w:noProof/>
                <w:webHidden/>
              </w:rPr>
              <w:t>3</w:t>
            </w:r>
            <w:r w:rsidR="00581537">
              <w:rPr>
                <w:noProof/>
                <w:webHidden/>
              </w:rPr>
              <w:fldChar w:fldCharType="end"/>
            </w:r>
          </w:hyperlink>
        </w:p>
        <w:p w14:paraId="0DAAF388" w14:textId="77777777" w:rsidR="00581537" w:rsidRDefault="00581537">
          <w:pPr>
            <w:pStyle w:val="Sisluet2"/>
            <w:rPr>
              <w:rFonts w:asciiTheme="minorHAnsi" w:eastAsiaTheme="minorEastAsia" w:hAnsiTheme="minorHAnsi" w:cstheme="minorBidi"/>
              <w:noProof/>
              <w:kern w:val="2"/>
              <w:szCs w:val="24"/>
              <w:lang w:eastAsia="fi-FI"/>
              <w14:ligatures w14:val="standardContextual"/>
            </w:rPr>
          </w:pPr>
          <w:hyperlink w:anchor="_Toc200276654" w:history="1">
            <w:r w:rsidRPr="00E56DF9">
              <w:rPr>
                <w:rStyle w:val="Hyperlinkki"/>
                <w:noProof/>
              </w:rPr>
              <w:t>Otsikko 2</w:t>
            </w:r>
            <w:r>
              <w:rPr>
                <w:noProof/>
                <w:webHidden/>
              </w:rPr>
              <w:tab/>
            </w:r>
            <w:r>
              <w:rPr>
                <w:noProof/>
                <w:webHidden/>
              </w:rPr>
              <w:fldChar w:fldCharType="begin"/>
            </w:r>
            <w:r>
              <w:rPr>
                <w:noProof/>
                <w:webHidden/>
              </w:rPr>
              <w:instrText xml:space="preserve"> PAGEREF _Toc200276654 \h </w:instrText>
            </w:r>
            <w:r>
              <w:rPr>
                <w:noProof/>
                <w:webHidden/>
              </w:rPr>
            </w:r>
            <w:r>
              <w:rPr>
                <w:noProof/>
                <w:webHidden/>
              </w:rPr>
              <w:fldChar w:fldCharType="separate"/>
            </w:r>
            <w:r>
              <w:rPr>
                <w:noProof/>
                <w:webHidden/>
              </w:rPr>
              <w:t>3</w:t>
            </w:r>
            <w:r>
              <w:rPr>
                <w:noProof/>
                <w:webHidden/>
              </w:rPr>
              <w:fldChar w:fldCharType="end"/>
            </w:r>
          </w:hyperlink>
        </w:p>
        <w:p w14:paraId="724D68EB" w14:textId="77777777" w:rsidR="00581537" w:rsidRDefault="00581537">
          <w:pPr>
            <w:pStyle w:val="Sisluet3"/>
            <w:rPr>
              <w:rFonts w:asciiTheme="minorHAnsi" w:eastAsiaTheme="minorEastAsia" w:hAnsiTheme="minorHAnsi" w:cstheme="minorBidi"/>
              <w:iCs w:val="0"/>
              <w:noProof/>
              <w:kern w:val="2"/>
              <w:szCs w:val="24"/>
              <w:lang w:eastAsia="fi-FI"/>
              <w14:ligatures w14:val="standardContextual"/>
            </w:rPr>
          </w:pPr>
          <w:hyperlink w:anchor="_Toc200276655" w:history="1">
            <w:r w:rsidRPr="00E56DF9">
              <w:rPr>
                <w:rStyle w:val="Hyperlinkki"/>
                <w:noProof/>
              </w:rPr>
              <w:t>Otsikko 3</w:t>
            </w:r>
            <w:r>
              <w:rPr>
                <w:noProof/>
                <w:webHidden/>
              </w:rPr>
              <w:tab/>
            </w:r>
            <w:r>
              <w:rPr>
                <w:noProof/>
                <w:webHidden/>
              </w:rPr>
              <w:fldChar w:fldCharType="begin"/>
            </w:r>
            <w:r>
              <w:rPr>
                <w:noProof/>
                <w:webHidden/>
              </w:rPr>
              <w:instrText xml:space="preserve"> PAGEREF _Toc200276655 \h </w:instrText>
            </w:r>
            <w:r>
              <w:rPr>
                <w:noProof/>
                <w:webHidden/>
              </w:rPr>
            </w:r>
            <w:r>
              <w:rPr>
                <w:noProof/>
                <w:webHidden/>
              </w:rPr>
              <w:fldChar w:fldCharType="separate"/>
            </w:r>
            <w:r>
              <w:rPr>
                <w:noProof/>
                <w:webHidden/>
              </w:rPr>
              <w:t>3</w:t>
            </w:r>
            <w:r>
              <w:rPr>
                <w:noProof/>
                <w:webHidden/>
              </w:rPr>
              <w:fldChar w:fldCharType="end"/>
            </w:r>
          </w:hyperlink>
        </w:p>
        <w:p w14:paraId="1EBEE846" w14:textId="77777777" w:rsidR="00581537" w:rsidRDefault="00581537">
          <w:pPr>
            <w:pStyle w:val="Sisluet4"/>
            <w:rPr>
              <w:rFonts w:asciiTheme="minorHAnsi" w:eastAsiaTheme="minorEastAsia" w:hAnsiTheme="minorHAnsi" w:cstheme="minorBidi"/>
              <w:noProof/>
              <w:kern w:val="2"/>
              <w:szCs w:val="24"/>
              <w:lang w:eastAsia="fi-FI"/>
              <w14:ligatures w14:val="standardContextual"/>
            </w:rPr>
          </w:pPr>
          <w:hyperlink w:anchor="_Toc200276656" w:history="1">
            <w:r w:rsidRPr="00E56DF9">
              <w:rPr>
                <w:rStyle w:val="Hyperlinkki"/>
                <w:noProof/>
              </w:rPr>
              <w:t>Otsikko 4</w:t>
            </w:r>
            <w:r>
              <w:rPr>
                <w:noProof/>
                <w:webHidden/>
              </w:rPr>
              <w:tab/>
            </w:r>
            <w:r>
              <w:rPr>
                <w:noProof/>
                <w:webHidden/>
              </w:rPr>
              <w:fldChar w:fldCharType="begin"/>
            </w:r>
            <w:r>
              <w:rPr>
                <w:noProof/>
                <w:webHidden/>
              </w:rPr>
              <w:instrText xml:space="preserve"> PAGEREF _Toc200276656 \h </w:instrText>
            </w:r>
            <w:r>
              <w:rPr>
                <w:noProof/>
                <w:webHidden/>
              </w:rPr>
            </w:r>
            <w:r>
              <w:rPr>
                <w:noProof/>
                <w:webHidden/>
              </w:rPr>
              <w:fldChar w:fldCharType="separate"/>
            </w:r>
            <w:r>
              <w:rPr>
                <w:noProof/>
                <w:webHidden/>
              </w:rPr>
              <w:t>3</w:t>
            </w:r>
            <w:r>
              <w:rPr>
                <w:noProof/>
                <w:webHidden/>
              </w:rPr>
              <w:fldChar w:fldCharType="end"/>
            </w:r>
          </w:hyperlink>
        </w:p>
        <w:p w14:paraId="1CE1844C" w14:textId="77777777" w:rsidR="00581537" w:rsidRDefault="00581537">
          <w:pPr>
            <w:pStyle w:val="Sisluet1"/>
            <w:rPr>
              <w:rFonts w:asciiTheme="minorHAnsi" w:eastAsiaTheme="minorEastAsia" w:hAnsiTheme="minorHAnsi" w:cstheme="minorBidi"/>
              <w:bCs w:val="0"/>
              <w:noProof/>
              <w:color w:val="auto"/>
              <w:kern w:val="2"/>
              <w:sz w:val="24"/>
              <w:szCs w:val="24"/>
              <w:lang w:eastAsia="fi-FI"/>
              <w14:ligatures w14:val="standardContextual"/>
            </w:rPr>
          </w:pPr>
          <w:hyperlink w:anchor="_Toc200276657" w:history="1">
            <w:r w:rsidRPr="00E56DF9">
              <w:rPr>
                <w:rStyle w:val="Hyperlinkki"/>
                <w:noProof/>
              </w:rPr>
              <w:t>Näin teet saavutettavan dokumentin</w:t>
            </w:r>
            <w:r>
              <w:rPr>
                <w:noProof/>
                <w:webHidden/>
              </w:rPr>
              <w:tab/>
            </w:r>
            <w:r>
              <w:rPr>
                <w:noProof/>
                <w:webHidden/>
              </w:rPr>
              <w:fldChar w:fldCharType="begin"/>
            </w:r>
            <w:r>
              <w:rPr>
                <w:noProof/>
                <w:webHidden/>
              </w:rPr>
              <w:instrText xml:space="preserve"> PAGEREF _Toc200276657 \h </w:instrText>
            </w:r>
            <w:r>
              <w:rPr>
                <w:noProof/>
                <w:webHidden/>
              </w:rPr>
            </w:r>
            <w:r>
              <w:rPr>
                <w:noProof/>
                <w:webHidden/>
              </w:rPr>
              <w:fldChar w:fldCharType="separate"/>
            </w:r>
            <w:r>
              <w:rPr>
                <w:noProof/>
                <w:webHidden/>
              </w:rPr>
              <w:t>4</w:t>
            </w:r>
            <w:r>
              <w:rPr>
                <w:noProof/>
                <w:webHidden/>
              </w:rPr>
              <w:fldChar w:fldCharType="end"/>
            </w:r>
          </w:hyperlink>
        </w:p>
        <w:p w14:paraId="129D1A4C" w14:textId="77777777" w:rsidR="00581537" w:rsidRDefault="00581537">
          <w:pPr>
            <w:pStyle w:val="Sisluet2"/>
            <w:rPr>
              <w:rFonts w:asciiTheme="minorHAnsi" w:eastAsiaTheme="minorEastAsia" w:hAnsiTheme="minorHAnsi" w:cstheme="minorBidi"/>
              <w:noProof/>
              <w:kern w:val="2"/>
              <w:szCs w:val="24"/>
              <w:lang w:eastAsia="fi-FI"/>
              <w14:ligatures w14:val="standardContextual"/>
            </w:rPr>
          </w:pPr>
          <w:hyperlink w:anchor="_Toc200276658" w:history="1">
            <w:r w:rsidRPr="00E56DF9">
              <w:rPr>
                <w:rStyle w:val="Hyperlinkki"/>
                <w:noProof/>
              </w:rPr>
              <w:t>Metatiedot</w:t>
            </w:r>
            <w:r>
              <w:rPr>
                <w:noProof/>
                <w:webHidden/>
              </w:rPr>
              <w:tab/>
            </w:r>
            <w:r>
              <w:rPr>
                <w:noProof/>
                <w:webHidden/>
              </w:rPr>
              <w:fldChar w:fldCharType="begin"/>
            </w:r>
            <w:r>
              <w:rPr>
                <w:noProof/>
                <w:webHidden/>
              </w:rPr>
              <w:instrText xml:space="preserve"> PAGEREF _Toc200276658 \h </w:instrText>
            </w:r>
            <w:r>
              <w:rPr>
                <w:noProof/>
                <w:webHidden/>
              </w:rPr>
            </w:r>
            <w:r>
              <w:rPr>
                <w:noProof/>
                <w:webHidden/>
              </w:rPr>
              <w:fldChar w:fldCharType="separate"/>
            </w:r>
            <w:r>
              <w:rPr>
                <w:noProof/>
                <w:webHidden/>
              </w:rPr>
              <w:t>4</w:t>
            </w:r>
            <w:r>
              <w:rPr>
                <w:noProof/>
                <w:webHidden/>
              </w:rPr>
              <w:fldChar w:fldCharType="end"/>
            </w:r>
          </w:hyperlink>
        </w:p>
        <w:p w14:paraId="3006A26A" w14:textId="77777777" w:rsidR="00581537" w:rsidRDefault="00581537">
          <w:pPr>
            <w:pStyle w:val="Sisluet2"/>
            <w:rPr>
              <w:rFonts w:asciiTheme="minorHAnsi" w:eastAsiaTheme="minorEastAsia" w:hAnsiTheme="minorHAnsi" w:cstheme="minorBidi"/>
              <w:noProof/>
              <w:kern w:val="2"/>
              <w:szCs w:val="24"/>
              <w:lang w:eastAsia="fi-FI"/>
              <w14:ligatures w14:val="standardContextual"/>
            </w:rPr>
          </w:pPr>
          <w:hyperlink w:anchor="_Toc200276659" w:history="1">
            <w:r w:rsidRPr="00E56DF9">
              <w:rPr>
                <w:rStyle w:val="Hyperlinkki"/>
                <w:noProof/>
              </w:rPr>
              <w:t>Teksti</w:t>
            </w:r>
            <w:r>
              <w:rPr>
                <w:noProof/>
                <w:webHidden/>
              </w:rPr>
              <w:tab/>
            </w:r>
            <w:r>
              <w:rPr>
                <w:noProof/>
                <w:webHidden/>
              </w:rPr>
              <w:fldChar w:fldCharType="begin"/>
            </w:r>
            <w:r>
              <w:rPr>
                <w:noProof/>
                <w:webHidden/>
              </w:rPr>
              <w:instrText xml:space="preserve"> PAGEREF _Toc200276659 \h </w:instrText>
            </w:r>
            <w:r>
              <w:rPr>
                <w:noProof/>
                <w:webHidden/>
              </w:rPr>
            </w:r>
            <w:r>
              <w:rPr>
                <w:noProof/>
                <w:webHidden/>
              </w:rPr>
              <w:fldChar w:fldCharType="separate"/>
            </w:r>
            <w:r>
              <w:rPr>
                <w:noProof/>
                <w:webHidden/>
              </w:rPr>
              <w:t>4</w:t>
            </w:r>
            <w:r>
              <w:rPr>
                <w:noProof/>
                <w:webHidden/>
              </w:rPr>
              <w:fldChar w:fldCharType="end"/>
            </w:r>
          </w:hyperlink>
        </w:p>
        <w:p w14:paraId="099176F5" w14:textId="77777777" w:rsidR="00581537" w:rsidRDefault="00581537">
          <w:pPr>
            <w:pStyle w:val="Sisluet2"/>
            <w:rPr>
              <w:rFonts w:asciiTheme="minorHAnsi" w:eastAsiaTheme="minorEastAsia" w:hAnsiTheme="minorHAnsi" w:cstheme="minorBidi"/>
              <w:noProof/>
              <w:kern w:val="2"/>
              <w:szCs w:val="24"/>
              <w:lang w:eastAsia="fi-FI"/>
              <w14:ligatures w14:val="standardContextual"/>
            </w:rPr>
          </w:pPr>
          <w:hyperlink w:anchor="_Toc200276660" w:history="1">
            <w:r w:rsidRPr="00E56DF9">
              <w:rPr>
                <w:rStyle w:val="Hyperlinkki"/>
                <w:noProof/>
              </w:rPr>
              <w:t>Taulukot</w:t>
            </w:r>
            <w:r>
              <w:rPr>
                <w:noProof/>
                <w:webHidden/>
              </w:rPr>
              <w:tab/>
            </w:r>
            <w:r>
              <w:rPr>
                <w:noProof/>
                <w:webHidden/>
              </w:rPr>
              <w:fldChar w:fldCharType="begin"/>
            </w:r>
            <w:r>
              <w:rPr>
                <w:noProof/>
                <w:webHidden/>
              </w:rPr>
              <w:instrText xml:space="preserve"> PAGEREF _Toc200276660 \h </w:instrText>
            </w:r>
            <w:r>
              <w:rPr>
                <w:noProof/>
                <w:webHidden/>
              </w:rPr>
            </w:r>
            <w:r>
              <w:rPr>
                <w:noProof/>
                <w:webHidden/>
              </w:rPr>
              <w:fldChar w:fldCharType="separate"/>
            </w:r>
            <w:r>
              <w:rPr>
                <w:noProof/>
                <w:webHidden/>
              </w:rPr>
              <w:t>5</w:t>
            </w:r>
            <w:r>
              <w:rPr>
                <w:noProof/>
                <w:webHidden/>
              </w:rPr>
              <w:fldChar w:fldCharType="end"/>
            </w:r>
          </w:hyperlink>
        </w:p>
        <w:p w14:paraId="2C8D3C31" w14:textId="77777777" w:rsidR="00581537" w:rsidRDefault="00581537">
          <w:pPr>
            <w:pStyle w:val="Sisluet2"/>
            <w:rPr>
              <w:rFonts w:asciiTheme="minorHAnsi" w:eastAsiaTheme="minorEastAsia" w:hAnsiTheme="minorHAnsi" w:cstheme="minorBidi"/>
              <w:noProof/>
              <w:kern w:val="2"/>
              <w:szCs w:val="24"/>
              <w:lang w:eastAsia="fi-FI"/>
              <w14:ligatures w14:val="standardContextual"/>
            </w:rPr>
          </w:pPr>
          <w:hyperlink w:anchor="_Toc200276661" w:history="1">
            <w:r w:rsidRPr="00E56DF9">
              <w:rPr>
                <w:rStyle w:val="Hyperlinkki"/>
                <w:noProof/>
              </w:rPr>
              <w:t>Kaaviot ja kuvat</w:t>
            </w:r>
            <w:r>
              <w:rPr>
                <w:noProof/>
                <w:webHidden/>
              </w:rPr>
              <w:tab/>
            </w:r>
            <w:r>
              <w:rPr>
                <w:noProof/>
                <w:webHidden/>
              </w:rPr>
              <w:fldChar w:fldCharType="begin"/>
            </w:r>
            <w:r>
              <w:rPr>
                <w:noProof/>
                <w:webHidden/>
              </w:rPr>
              <w:instrText xml:space="preserve"> PAGEREF _Toc200276661 \h </w:instrText>
            </w:r>
            <w:r>
              <w:rPr>
                <w:noProof/>
                <w:webHidden/>
              </w:rPr>
            </w:r>
            <w:r>
              <w:rPr>
                <w:noProof/>
                <w:webHidden/>
              </w:rPr>
              <w:fldChar w:fldCharType="separate"/>
            </w:r>
            <w:r>
              <w:rPr>
                <w:noProof/>
                <w:webHidden/>
              </w:rPr>
              <w:t>5</w:t>
            </w:r>
            <w:r>
              <w:rPr>
                <w:noProof/>
                <w:webHidden/>
              </w:rPr>
              <w:fldChar w:fldCharType="end"/>
            </w:r>
          </w:hyperlink>
        </w:p>
        <w:p w14:paraId="414AFD91" w14:textId="77777777" w:rsidR="00581537" w:rsidRDefault="00581537">
          <w:pPr>
            <w:pStyle w:val="Sisluet2"/>
            <w:rPr>
              <w:rFonts w:asciiTheme="minorHAnsi" w:eastAsiaTheme="minorEastAsia" w:hAnsiTheme="minorHAnsi" w:cstheme="minorBidi"/>
              <w:noProof/>
              <w:kern w:val="2"/>
              <w:szCs w:val="24"/>
              <w:lang w:eastAsia="fi-FI"/>
              <w14:ligatures w14:val="standardContextual"/>
            </w:rPr>
          </w:pPr>
          <w:hyperlink w:anchor="_Toc200276662" w:history="1">
            <w:r w:rsidRPr="00E56DF9">
              <w:rPr>
                <w:rStyle w:val="Hyperlinkki"/>
                <w:noProof/>
              </w:rPr>
              <w:t>Viimeistely</w:t>
            </w:r>
            <w:r>
              <w:rPr>
                <w:noProof/>
                <w:webHidden/>
              </w:rPr>
              <w:tab/>
            </w:r>
            <w:r>
              <w:rPr>
                <w:noProof/>
                <w:webHidden/>
              </w:rPr>
              <w:fldChar w:fldCharType="begin"/>
            </w:r>
            <w:r>
              <w:rPr>
                <w:noProof/>
                <w:webHidden/>
              </w:rPr>
              <w:instrText xml:space="preserve"> PAGEREF _Toc200276662 \h </w:instrText>
            </w:r>
            <w:r>
              <w:rPr>
                <w:noProof/>
                <w:webHidden/>
              </w:rPr>
            </w:r>
            <w:r>
              <w:rPr>
                <w:noProof/>
                <w:webHidden/>
              </w:rPr>
              <w:fldChar w:fldCharType="separate"/>
            </w:r>
            <w:r>
              <w:rPr>
                <w:noProof/>
                <w:webHidden/>
              </w:rPr>
              <w:t>5</w:t>
            </w:r>
            <w:r>
              <w:rPr>
                <w:noProof/>
                <w:webHidden/>
              </w:rPr>
              <w:fldChar w:fldCharType="end"/>
            </w:r>
          </w:hyperlink>
        </w:p>
        <w:p w14:paraId="74EE6E60" w14:textId="77777777" w:rsidR="0071240D" w:rsidRDefault="00DE022C" w:rsidP="00053A6A">
          <w:r>
            <w:rPr>
              <w:rFonts w:cstheme="minorHAnsi"/>
              <w:bCs/>
              <w:iCs/>
              <w:color w:val="001B71"/>
              <w:sz w:val="28"/>
              <w:szCs w:val="24"/>
            </w:rPr>
            <w:fldChar w:fldCharType="end"/>
          </w:r>
        </w:p>
      </w:sdtContent>
    </w:sdt>
    <w:p w14:paraId="7A0D5CBF" w14:textId="77777777" w:rsidR="00553806" w:rsidRDefault="00553806">
      <w:pPr>
        <w:spacing w:before="0" w:after="120"/>
      </w:pPr>
      <w:r>
        <w:br w:type="page"/>
      </w:r>
    </w:p>
    <w:p w14:paraId="6DABFF99" w14:textId="77777777" w:rsidR="00553806" w:rsidRDefault="00553806" w:rsidP="00581537">
      <w:pPr>
        <w:pStyle w:val="Otsikko1"/>
        <w:spacing w:before="480"/>
      </w:pPr>
      <w:bookmarkStart w:id="0" w:name="_Toc200276653"/>
      <w:r>
        <w:lastRenderedPageBreak/>
        <w:t>Otsikko 1</w:t>
      </w:r>
      <w:r w:rsidR="00305CE1">
        <w:t xml:space="preserve"> (oltava jokaisessa dokumentissa)</w:t>
      </w:r>
      <w:bookmarkEnd w:id="0"/>
    </w:p>
    <w:p w14:paraId="7A79864B" w14:textId="77777777" w:rsidR="00933C5B" w:rsidRDefault="00933C5B" w:rsidP="00933C5B">
      <w:r>
        <w:t>Normaali</w:t>
      </w:r>
      <w:r w:rsidR="00581537">
        <w:t xml:space="preserve"> teksti</w:t>
      </w:r>
    </w:p>
    <w:p w14:paraId="2321D2E0" w14:textId="77777777" w:rsidR="00553806" w:rsidRDefault="00553806" w:rsidP="00581537">
      <w:pPr>
        <w:pStyle w:val="Otsikko2"/>
      </w:pPr>
      <w:bookmarkStart w:id="1" w:name="_Toc200276654"/>
      <w:r w:rsidRPr="00581537">
        <w:t>Otsikko</w:t>
      </w:r>
      <w:r>
        <w:t xml:space="preserve"> 2</w:t>
      </w:r>
      <w:bookmarkEnd w:id="1"/>
    </w:p>
    <w:p w14:paraId="63A396F1" w14:textId="77777777" w:rsidR="00933C5B" w:rsidRDefault="00933C5B" w:rsidP="00933C5B">
      <w:r>
        <w:t>Normaali</w:t>
      </w:r>
      <w:r w:rsidR="00581537">
        <w:t xml:space="preserve"> teksti</w:t>
      </w:r>
    </w:p>
    <w:p w14:paraId="15E284E7" w14:textId="77777777" w:rsidR="00553806" w:rsidRPr="00581537" w:rsidRDefault="00553806" w:rsidP="00581537">
      <w:pPr>
        <w:pStyle w:val="Otsikko3"/>
      </w:pPr>
      <w:bookmarkStart w:id="2" w:name="_Toc200276655"/>
      <w:r w:rsidRPr="00FD6D44">
        <w:t>Otsikko 3</w:t>
      </w:r>
      <w:bookmarkEnd w:id="2"/>
    </w:p>
    <w:p w14:paraId="2E11543B" w14:textId="77777777" w:rsidR="00933C5B" w:rsidRDefault="00933C5B" w:rsidP="00933C5B">
      <w:r>
        <w:t>Normaali</w:t>
      </w:r>
      <w:r w:rsidR="00581537">
        <w:t xml:space="preserve"> teksti</w:t>
      </w:r>
    </w:p>
    <w:p w14:paraId="69D92BC1" w14:textId="77777777" w:rsidR="00553806" w:rsidRPr="00581537" w:rsidRDefault="00553806" w:rsidP="00581537">
      <w:pPr>
        <w:pStyle w:val="Otsikko4"/>
      </w:pPr>
      <w:bookmarkStart w:id="3" w:name="_Toc200276656"/>
      <w:r w:rsidRPr="00581537">
        <w:t>Otsikko 4</w:t>
      </w:r>
      <w:bookmarkEnd w:id="3"/>
    </w:p>
    <w:p w14:paraId="4B708087" w14:textId="77777777" w:rsidR="00F203FB" w:rsidRDefault="00553806" w:rsidP="00F203FB">
      <w:r>
        <w:t>Normaali</w:t>
      </w:r>
      <w:r w:rsidR="00581537">
        <w:t xml:space="preserve"> teksti</w:t>
      </w:r>
    </w:p>
    <w:p w14:paraId="35FF86B9" w14:textId="77777777" w:rsidR="00553806" w:rsidRDefault="00553806" w:rsidP="005B4DD7">
      <w:pPr>
        <w:pStyle w:val="Erottuvalainaus"/>
      </w:pPr>
      <w:r>
        <w:t>Erottuva lainaus</w:t>
      </w:r>
    </w:p>
    <w:p w14:paraId="26E02C38" w14:textId="77777777" w:rsidR="00E24858" w:rsidRDefault="00FA444C" w:rsidP="00995B36">
      <w:pPr>
        <w:keepNext/>
        <w:spacing w:before="480"/>
      </w:pPr>
      <w:r>
        <w:rPr>
          <w:noProof/>
        </w:rPr>
        <w:drawing>
          <wp:inline distT="0" distB="0" distL="0" distR="0" wp14:anchorId="638E27B4" wp14:editId="5F960D83">
            <wp:extent cx="1306195" cy="800612"/>
            <wp:effectExtent l="0" t="0" r="8255" b="0"/>
            <wp:docPr id="2132794193" name="Kuva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94193" name="Kuva 1">
                      <a:extLst>
                        <a:ext uri="{C183D7F6-B498-43B3-948B-1728B52AA6E4}">
                          <adec:decorative xmlns:adec="http://schemas.microsoft.com/office/drawing/2017/decorative" val="1"/>
                        </a:ext>
                      </a:extLst>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06195" cy="800612"/>
                    </a:xfrm>
                    <a:prstGeom prst="rect">
                      <a:avLst/>
                    </a:prstGeom>
                  </pic:spPr>
                </pic:pic>
              </a:graphicData>
            </a:graphic>
          </wp:inline>
        </w:drawing>
      </w:r>
    </w:p>
    <w:p w14:paraId="010D1EFD" w14:textId="77777777" w:rsidR="00E24858" w:rsidRDefault="00E24858" w:rsidP="00E24858">
      <w:pPr>
        <w:pStyle w:val="Kuvaotsikko"/>
      </w:pPr>
      <w:r>
        <w:t xml:space="preserve">Kuva </w:t>
      </w:r>
      <w:r w:rsidR="00643B86">
        <w:fldChar w:fldCharType="begin"/>
      </w:r>
      <w:r w:rsidR="00643B86">
        <w:instrText xml:space="preserve"> SEQ Kuva \* ARABIC </w:instrText>
      </w:r>
      <w:r w:rsidR="00643B86">
        <w:fldChar w:fldCharType="separate"/>
      </w:r>
      <w:r w:rsidR="009D751B">
        <w:rPr>
          <w:noProof/>
        </w:rPr>
        <w:t>1</w:t>
      </w:r>
      <w:r w:rsidR="00643B86">
        <w:rPr>
          <w:noProof/>
        </w:rPr>
        <w:fldChar w:fldCharType="end"/>
      </w:r>
      <w:r>
        <w:t>: Kuvatekstin tyyli on "kuvaotsikko"</w:t>
      </w:r>
    </w:p>
    <w:p w14:paraId="6F6A7DB0" w14:textId="77777777" w:rsidR="00E24858" w:rsidRPr="00E24858" w:rsidRDefault="00E24858" w:rsidP="00E24858">
      <w:r>
        <w:t>Normaali</w:t>
      </w:r>
      <w:r w:rsidR="00581537">
        <w:t xml:space="preserve"> teksti</w:t>
      </w:r>
    </w:p>
    <w:p w14:paraId="6364C877" w14:textId="77777777" w:rsidR="00E24858" w:rsidRDefault="00E24858" w:rsidP="00581537">
      <w:pPr>
        <w:pStyle w:val="Kuvaotsikko"/>
        <w:keepNext/>
      </w:pPr>
      <w:r>
        <w:t xml:space="preserve">Taulukko </w:t>
      </w:r>
      <w:r w:rsidR="00643B86">
        <w:fldChar w:fldCharType="begin"/>
      </w:r>
      <w:r w:rsidR="00643B86">
        <w:instrText xml:space="preserve"> SEQ Taulukko \* ARABIC </w:instrText>
      </w:r>
      <w:r w:rsidR="00643B86">
        <w:fldChar w:fldCharType="separate"/>
      </w:r>
      <w:r w:rsidR="009D751B">
        <w:rPr>
          <w:noProof/>
        </w:rPr>
        <w:t>1</w:t>
      </w:r>
      <w:r w:rsidR="00643B86">
        <w:rPr>
          <w:noProof/>
        </w:rPr>
        <w:fldChar w:fldCharType="end"/>
      </w:r>
      <w:r>
        <w:t>: Taulukon tyyli "taulukko"</w:t>
      </w:r>
    </w:p>
    <w:tbl>
      <w:tblPr>
        <w:tblStyle w:val="TaulukkoRuudukko"/>
        <w:tblW w:w="0" w:type="auto"/>
        <w:tblInd w:w="1271" w:type="dxa"/>
        <w:tblLook w:val="04A0" w:firstRow="1" w:lastRow="0" w:firstColumn="1" w:lastColumn="0" w:noHBand="0" w:noVBand="1"/>
      </w:tblPr>
      <w:tblGrid>
        <w:gridCol w:w="3069"/>
        <w:gridCol w:w="2927"/>
        <w:gridCol w:w="2928"/>
      </w:tblGrid>
      <w:tr w:rsidR="00E24858" w:rsidRPr="00581537" w14:paraId="294AADFF" w14:textId="77777777" w:rsidTr="00581537">
        <w:tc>
          <w:tcPr>
            <w:tcW w:w="3069" w:type="dxa"/>
          </w:tcPr>
          <w:p w14:paraId="2C6B6874" w14:textId="77777777" w:rsidR="00E24858" w:rsidRPr="00581537" w:rsidRDefault="00E24858" w:rsidP="00581537">
            <w:pPr>
              <w:pStyle w:val="Taulukko"/>
              <w:rPr>
                <w:b/>
                <w:bCs/>
              </w:rPr>
            </w:pPr>
            <w:r w:rsidRPr="00581537">
              <w:rPr>
                <w:b/>
                <w:bCs/>
              </w:rPr>
              <w:t>Otsikkorivi</w:t>
            </w:r>
          </w:p>
        </w:tc>
        <w:tc>
          <w:tcPr>
            <w:tcW w:w="2927" w:type="dxa"/>
          </w:tcPr>
          <w:p w14:paraId="2F930135" w14:textId="77777777" w:rsidR="00E24858" w:rsidRPr="00581537" w:rsidRDefault="00E24858" w:rsidP="00581537">
            <w:pPr>
              <w:pStyle w:val="Taulukko"/>
              <w:rPr>
                <w:b/>
                <w:bCs/>
              </w:rPr>
            </w:pPr>
            <w:r w:rsidRPr="00581537">
              <w:rPr>
                <w:b/>
                <w:bCs/>
              </w:rPr>
              <w:t>Otsikkorivi</w:t>
            </w:r>
          </w:p>
        </w:tc>
        <w:tc>
          <w:tcPr>
            <w:tcW w:w="2928" w:type="dxa"/>
          </w:tcPr>
          <w:p w14:paraId="35A22AA4" w14:textId="77777777" w:rsidR="00E24858" w:rsidRPr="00581537" w:rsidRDefault="00E24858" w:rsidP="00581537">
            <w:pPr>
              <w:pStyle w:val="Taulukko"/>
              <w:rPr>
                <w:b/>
                <w:bCs/>
              </w:rPr>
            </w:pPr>
            <w:r w:rsidRPr="00581537">
              <w:rPr>
                <w:b/>
                <w:bCs/>
              </w:rPr>
              <w:t>Otsikkorivi</w:t>
            </w:r>
          </w:p>
        </w:tc>
      </w:tr>
      <w:tr w:rsidR="00E24858" w14:paraId="0FD1960C" w14:textId="77777777" w:rsidTr="00581537">
        <w:tc>
          <w:tcPr>
            <w:tcW w:w="3069" w:type="dxa"/>
          </w:tcPr>
          <w:p w14:paraId="3101D000" w14:textId="77777777" w:rsidR="00E24858" w:rsidRPr="00581537" w:rsidRDefault="00E24858" w:rsidP="00581537">
            <w:pPr>
              <w:pStyle w:val="Taulukko"/>
            </w:pPr>
            <w:r w:rsidRPr="00581537">
              <w:t>Rivi 1, solu 1</w:t>
            </w:r>
          </w:p>
        </w:tc>
        <w:tc>
          <w:tcPr>
            <w:tcW w:w="2927" w:type="dxa"/>
          </w:tcPr>
          <w:p w14:paraId="2D956AF7" w14:textId="77777777" w:rsidR="00E24858" w:rsidRPr="00581537" w:rsidRDefault="00E24858" w:rsidP="00581537">
            <w:pPr>
              <w:pStyle w:val="Taulukko"/>
            </w:pPr>
            <w:r w:rsidRPr="00581537">
              <w:t>Rivi 1, solu 2</w:t>
            </w:r>
          </w:p>
        </w:tc>
        <w:tc>
          <w:tcPr>
            <w:tcW w:w="2928" w:type="dxa"/>
          </w:tcPr>
          <w:p w14:paraId="58354CD6" w14:textId="77777777" w:rsidR="00E24858" w:rsidRPr="00581537" w:rsidRDefault="00E24858" w:rsidP="00581537">
            <w:pPr>
              <w:pStyle w:val="Taulukko"/>
            </w:pPr>
            <w:r w:rsidRPr="00581537">
              <w:t>Rivi 1, solu 3</w:t>
            </w:r>
          </w:p>
        </w:tc>
      </w:tr>
      <w:tr w:rsidR="00E24858" w14:paraId="0C59104E" w14:textId="77777777" w:rsidTr="00581537">
        <w:tc>
          <w:tcPr>
            <w:tcW w:w="3069" w:type="dxa"/>
          </w:tcPr>
          <w:p w14:paraId="7675F7D6" w14:textId="77777777" w:rsidR="00E24858" w:rsidRPr="00581537" w:rsidRDefault="00E24858" w:rsidP="00581537">
            <w:pPr>
              <w:pStyle w:val="Taulukko"/>
            </w:pPr>
            <w:r w:rsidRPr="00581537">
              <w:t>Rivi 2, solu 1</w:t>
            </w:r>
          </w:p>
        </w:tc>
        <w:tc>
          <w:tcPr>
            <w:tcW w:w="2927" w:type="dxa"/>
          </w:tcPr>
          <w:p w14:paraId="26B1D6C3" w14:textId="77777777" w:rsidR="00E24858" w:rsidRPr="00581537" w:rsidRDefault="00E24858" w:rsidP="00581537">
            <w:pPr>
              <w:pStyle w:val="Taulukko"/>
            </w:pPr>
            <w:r w:rsidRPr="00581537">
              <w:t>Rivi 2, solu 2</w:t>
            </w:r>
          </w:p>
        </w:tc>
        <w:tc>
          <w:tcPr>
            <w:tcW w:w="2928" w:type="dxa"/>
          </w:tcPr>
          <w:p w14:paraId="0F88C0CC" w14:textId="77777777" w:rsidR="00E24858" w:rsidRPr="00581537" w:rsidRDefault="00E24858" w:rsidP="00581537">
            <w:pPr>
              <w:pStyle w:val="Taulukko"/>
            </w:pPr>
            <w:r w:rsidRPr="00581537">
              <w:t>Rivi 2, solu 3</w:t>
            </w:r>
          </w:p>
        </w:tc>
      </w:tr>
    </w:tbl>
    <w:p w14:paraId="4FD32AAB" w14:textId="77777777" w:rsidR="00E24858" w:rsidRDefault="00E24858" w:rsidP="00E24858">
      <w:r>
        <w:t>Normaali</w:t>
      </w:r>
    </w:p>
    <w:p w14:paraId="7318D402" w14:textId="77777777" w:rsidR="00E24858" w:rsidRPr="00E24858" w:rsidRDefault="00E24858" w:rsidP="00E24858">
      <w:pPr>
        <w:pStyle w:val="Luettelokappale"/>
      </w:pPr>
      <w:r w:rsidRPr="00E24858">
        <w:t>Luettelokappale</w:t>
      </w:r>
    </w:p>
    <w:p w14:paraId="1A8A5487" w14:textId="77777777" w:rsidR="00305CE1" w:rsidRDefault="00E24858" w:rsidP="00E24858">
      <w:pPr>
        <w:pStyle w:val="Luettelokappale"/>
      </w:pPr>
      <w:r w:rsidRPr="00E24858">
        <w:t>Toinen luetelmakohta</w:t>
      </w:r>
    </w:p>
    <w:p w14:paraId="47D98600" w14:textId="77777777" w:rsidR="00305CE1" w:rsidRDefault="00305CE1" w:rsidP="00305CE1">
      <w:pPr>
        <w:pStyle w:val="Otsikko1"/>
      </w:pPr>
      <w:bookmarkStart w:id="4" w:name="_Toc200276657"/>
      <w:r>
        <w:lastRenderedPageBreak/>
        <w:t>Näin teet saavutettavan dokumentin</w:t>
      </w:r>
      <w:bookmarkEnd w:id="4"/>
    </w:p>
    <w:p w14:paraId="7EF6885C" w14:textId="77777777" w:rsidR="00305CE1" w:rsidRDefault="00305CE1" w:rsidP="00581537">
      <w:pPr>
        <w:pStyle w:val="Otsikko2"/>
      </w:pPr>
      <w:bookmarkStart w:id="5" w:name="_Toc200276658"/>
      <w:r>
        <w:t>Metatiedot</w:t>
      </w:r>
      <w:bookmarkEnd w:id="5"/>
    </w:p>
    <w:p w14:paraId="52DA33DF" w14:textId="77777777" w:rsidR="00305CE1" w:rsidRDefault="00305CE1" w:rsidP="00305CE1">
      <w:pPr>
        <w:pStyle w:val="Luettelokappale"/>
      </w:pPr>
      <w:r>
        <w:t>Lue ensin nämä ohjeet. Poista ne viimeistään tiedostoa tallentaessasi.</w:t>
      </w:r>
    </w:p>
    <w:p w14:paraId="1804D4FF" w14:textId="77777777" w:rsidR="00305CE1" w:rsidRDefault="00305CE1" w:rsidP="00305CE1">
      <w:pPr>
        <w:pStyle w:val="Luettelokappale"/>
      </w:pPr>
      <w:r>
        <w:t xml:space="preserve">Mieti etukäteen asiakirjan </w:t>
      </w:r>
      <w:r w:rsidR="000C490F">
        <w:t xml:space="preserve">käyttäjä, </w:t>
      </w:r>
      <w:r>
        <w:t>tarkoitus ja rakenne (tekstit, kuvat, kaaviot, linkit...).</w:t>
      </w:r>
    </w:p>
    <w:p w14:paraId="0C6BEC18" w14:textId="77777777" w:rsidR="00305CE1" w:rsidRDefault="00305CE1" w:rsidP="00305CE1">
      <w:pPr>
        <w:pStyle w:val="Luettelokappale"/>
      </w:pPr>
      <w:r>
        <w:t xml:space="preserve">Kun tallennat tiedoston, anna sille kuvaava </w:t>
      </w:r>
      <w:r w:rsidRPr="00DB1000">
        <w:t>tiedostonimi</w:t>
      </w:r>
      <w:r>
        <w:t>, mutta älä käytä välilyöntejä äläkä ääkkösiä. (Esim. seamk-asiakirja)</w:t>
      </w:r>
    </w:p>
    <w:p w14:paraId="234D03B3" w14:textId="77777777" w:rsidR="00305CE1" w:rsidRDefault="00305CE1" w:rsidP="00305CE1">
      <w:pPr>
        <w:pStyle w:val="Luettelokappale"/>
      </w:pPr>
      <w:r>
        <w:t xml:space="preserve">Vaihda dokumentille sisällönmukainen ja selväkielinen </w:t>
      </w:r>
      <w:r w:rsidRPr="00DB1000">
        <w:t>otsikko</w:t>
      </w:r>
      <w:r>
        <w:t xml:space="preserve"> (esim. S</w:t>
      </w:r>
      <w:r w:rsidR="00C01A9C">
        <w:t>E</w:t>
      </w:r>
      <w:r>
        <w:t>AMKin asiakirja): valitse ylävalikosta Tiedosto &gt; Tiedot &gt; Ominaisuudet &gt; Otsikko.</w:t>
      </w:r>
    </w:p>
    <w:p w14:paraId="5C93BF98" w14:textId="77777777" w:rsidR="00DB1000" w:rsidRDefault="00DB1000" w:rsidP="009D2BCB">
      <w:pPr>
        <w:pStyle w:val="Luettelokappale"/>
      </w:pPr>
      <w:r>
        <w:t xml:space="preserve">Määritä dokumentin </w:t>
      </w:r>
      <w:r w:rsidRPr="00DB1000">
        <w:t>kieli</w:t>
      </w:r>
      <w:r>
        <w:t xml:space="preserve"> tarvittaessa kohdassa Tarkista &gt; Kieli &gt; Määritä tekstintarkistuskieli. Oletuksena on suomi. Voit myös määrittää dokumentissa olevan vieraskielisen tekstin kielen maalaamalla ensin tekstin.</w:t>
      </w:r>
    </w:p>
    <w:p w14:paraId="2B2A14B2" w14:textId="77777777" w:rsidR="00305CE1" w:rsidRDefault="00305CE1" w:rsidP="00581537">
      <w:pPr>
        <w:pStyle w:val="Otsikko2"/>
      </w:pPr>
      <w:bookmarkStart w:id="6" w:name="_Toc200276659"/>
      <w:r>
        <w:t>Teksti</w:t>
      </w:r>
      <w:bookmarkEnd w:id="6"/>
    </w:p>
    <w:p w14:paraId="0868A86A" w14:textId="77777777" w:rsidR="00305CE1" w:rsidRDefault="00305CE1" w:rsidP="00305CE1">
      <w:pPr>
        <w:pStyle w:val="Luettelokappale"/>
      </w:pPr>
      <w:r>
        <w:t>Kirjoita mahdollisimman selkeää kieltä, jota kohderyhmäsi ymmärtää.</w:t>
      </w:r>
    </w:p>
    <w:p w14:paraId="3211A361" w14:textId="77777777" w:rsidR="00305CE1" w:rsidRDefault="00305CE1" w:rsidP="00305CE1">
      <w:pPr>
        <w:pStyle w:val="Luettelokappale"/>
      </w:pPr>
      <w:r>
        <w:t xml:space="preserve">Käytä rakenteen mukaisia tyylejä (esim. Normaali, Otsikko 1, Luettelokappale) </w:t>
      </w:r>
    </w:p>
    <w:p w14:paraId="69B594E8" w14:textId="77777777" w:rsidR="00305CE1" w:rsidRDefault="00305CE1" w:rsidP="00305CE1">
      <w:pPr>
        <w:pStyle w:val="Luettelokappale"/>
      </w:pPr>
      <w:r>
        <w:t>Älä muuta tyylien fontteja tai pienennä kokoa tai riviväliä.</w:t>
      </w:r>
    </w:p>
    <w:p w14:paraId="761E6BDC" w14:textId="77777777" w:rsidR="00305CE1" w:rsidRDefault="00305CE1" w:rsidP="00305CE1">
      <w:pPr>
        <w:pStyle w:val="Luettelokappale"/>
      </w:pPr>
      <w:r>
        <w:t>Tee otsikot oikeassa järjestyksessä käyttäen otsikkotyylejä (Otsikko 1, Otsikko 2, Otsikko 3). Älä jätä otsikkotasoja väliin. Kun olet käyttänyt otsikkotyylejä, saat tarvittaessa tehtyä automaattisesti sisällysluettelon.</w:t>
      </w:r>
    </w:p>
    <w:p w14:paraId="081CC020" w14:textId="77777777" w:rsidR="00305CE1" w:rsidRDefault="00305CE1" w:rsidP="00305CE1">
      <w:pPr>
        <w:pStyle w:val="Luettelokappale"/>
      </w:pPr>
      <w:r>
        <w:t>Käytä normaalina kappaletyylinä Normaalia.</w:t>
      </w:r>
    </w:p>
    <w:p w14:paraId="52034000" w14:textId="77777777" w:rsidR="00305CE1" w:rsidRDefault="00305CE1" w:rsidP="00305CE1">
      <w:pPr>
        <w:pStyle w:val="Luettelokappale"/>
      </w:pPr>
      <w:r>
        <w:t xml:space="preserve">Älä tuo dokumenttiin tekstiä kelluviin tekstilaatikoihin, vaan käytä esim. Erottuva lainaus -kappaletyyliä. </w:t>
      </w:r>
    </w:p>
    <w:p w14:paraId="61BB1890" w14:textId="77777777" w:rsidR="00305CE1" w:rsidRDefault="00305CE1" w:rsidP="00305CE1">
      <w:pPr>
        <w:pStyle w:val="Luettelokappale"/>
      </w:pPr>
      <w:r>
        <w:t xml:space="preserve">Jos haluat korostaa tekstissä sanoja, käytä lihavointia. Älä käytä pitkissä teksteissä kursivointia, sillä se on vaikealukuinen. Älä käytä alleviivausta, sillä se voidaan tulkita linkiksi. Suuraakkosia (isoja kirjaimia) ruudunlukija voi tulkita lyhenteiksi ja lukea ne ääneen kirjain kerrallaan; tavalliselle lukijalle ne ovat hitaammin hahmotettavia kuin pienet kirjaimet. </w:t>
      </w:r>
    </w:p>
    <w:p w14:paraId="61AA40F9" w14:textId="77777777" w:rsidR="00305CE1" w:rsidRDefault="00305CE1" w:rsidP="00305CE1">
      <w:pPr>
        <w:pStyle w:val="Luettelokappale"/>
      </w:pPr>
      <w:r>
        <w:t xml:space="preserve">Älä käytä tekstin muotoilemiseen värejä. </w:t>
      </w:r>
    </w:p>
    <w:p w14:paraId="5B8B898A" w14:textId="77777777" w:rsidR="00305CE1" w:rsidRDefault="00305CE1" w:rsidP="00305CE1">
      <w:pPr>
        <w:pStyle w:val="Luettelokappale"/>
      </w:pPr>
      <w:r>
        <w:t>Tee luettelot Luettelokappale-tyylillä. Käytä numerointia silloin, kun asioiden järjestyksellä on väliä.</w:t>
      </w:r>
    </w:p>
    <w:p w14:paraId="1328615B" w14:textId="77777777" w:rsidR="00305CE1" w:rsidRDefault="00305CE1" w:rsidP="00581537">
      <w:pPr>
        <w:pStyle w:val="Otsikko2"/>
      </w:pPr>
      <w:bookmarkStart w:id="7" w:name="_Toc200276660"/>
      <w:r>
        <w:lastRenderedPageBreak/>
        <w:t>Taulukot</w:t>
      </w:r>
      <w:bookmarkEnd w:id="7"/>
    </w:p>
    <w:p w14:paraId="0F2B9AF5" w14:textId="77777777" w:rsidR="00305CE1" w:rsidRDefault="00305CE1" w:rsidP="00305CE1">
      <w:pPr>
        <w:pStyle w:val="Luettelokappale"/>
      </w:pPr>
      <w:r>
        <w:t xml:space="preserve">Käytä taulukoita vain taulukoiden tekemiseen, älä tekstin palstoitukseen tai muuhun tyylittelyyn. (Käytä visuaaliseen jäsentämiseen kappaletyylejä, sarkaimia tai palstoja.) </w:t>
      </w:r>
    </w:p>
    <w:p w14:paraId="16E453A4" w14:textId="77777777" w:rsidR="00305CE1" w:rsidRDefault="00305CE1" w:rsidP="00305CE1">
      <w:pPr>
        <w:pStyle w:val="Luettelokappale"/>
      </w:pPr>
      <w:r>
        <w:t xml:space="preserve">Varmista, että taulukko on riittävän yksinkertainen (ei esim. yhdistettyjä soluja), siinä on merkitty otsikkorivi ja että sisältö on järjestyksessä. </w:t>
      </w:r>
    </w:p>
    <w:p w14:paraId="50697B9D" w14:textId="77777777" w:rsidR="00305CE1" w:rsidRDefault="00305CE1" w:rsidP="00305CE1">
      <w:pPr>
        <w:pStyle w:val="Luettelokappale"/>
      </w:pPr>
      <w:r>
        <w:t>Tee taulukolle vaihtoehtoinen teksti</w:t>
      </w:r>
      <w:r w:rsidR="00DB1000">
        <w:t>.</w:t>
      </w:r>
    </w:p>
    <w:p w14:paraId="79B82959" w14:textId="77777777" w:rsidR="00DB1000" w:rsidRDefault="00DB1000" w:rsidP="00305CE1">
      <w:pPr>
        <w:pStyle w:val="Luettelokappale"/>
      </w:pPr>
      <w:r>
        <w:t>Älä tuo taulukoita dokumenttiin kuvina.</w:t>
      </w:r>
    </w:p>
    <w:p w14:paraId="29172A14" w14:textId="77777777" w:rsidR="00305CE1" w:rsidRDefault="00305CE1" w:rsidP="00581537">
      <w:pPr>
        <w:pStyle w:val="Otsikko2"/>
      </w:pPr>
      <w:bookmarkStart w:id="8" w:name="_Toc200276661"/>
      <w:r>
        <w:t>Kaaviot ja kuvat</w:t>
      </w:r>
      <w:bookmarkEnd w:id="8"/>
    </w:p>
    <w:p w14:paraId="78B606B9" w14:textId="77777777" w:rsidR="00305CE1" w:rsidRDefault="00305CE1" w:rsidP="00305CE1">
      <w:pPr>
        <w:pStyle w:val="Luettelokappale"/>
      </w:pPr>
      <w:r>
        <w:t xml:space="preserve">Jos tuot dokumenttiisi kaavioita esim. Excelistä, tuo ne nimenomaan kaavioina, älä kuvina. Näin ruudunlukuohjelmat pääsevät sisältöön kiinni. </w:t>
      </w:r>
    </w:p>
    <w:p w14:paraId="7A2CCFA7" w14:textId="77777777" w:rsidR="00305CE1" w:rsidRDefault="00305CE1" w:rsidP="00305CE1">
      <w:pPr>
        <w:pStyle w:val="Luettelokappale"/>
      </w:pPr>
      <w:r>
        <w:t xml:space="preserve">Jos haluat käyttää värejä esim. kuvioissa, valitse värit, joilla on keskenään riittävä kontrasti. Voit tarkistaa tummuuserot esim. </w:t>
      </w:r>
      <w:hyperlink r:id="rId14" w:history="1">
        <w:r w:rsidRPr="00305CE1">
          <w:rPr>
            <w:rStyle w:val="Hyperlinkki"/>
          </w:rPr>
          <w:t>Webaim Contrast Checker -palvelussa</w:t>
        </w:r>
      </w:hyperlink>
      <w:r>
        <w:t>.</w:t>
      </w:r>
    </w:p>
    <w:p w14:paraId="242741F7" w14:textId="77777777" w:rsidR="00305CE1" w:rsidRDefault="00305CE1" w:rsidP="00305CE1">
      <w:pPr>
        <w:pStyle w:val="Luettelokappale"/>
      </w:pPr>
      <w:r>
        <w:t xml:space="preserve">Jos kuvalla ei ole sisällön kannalta informaatioarvoa, voit merkitä sen koristeelliseksi. Muussa tapauksessa lisää aina kuville sisältöä kuvaava vaihtoehtoinen teksti ja rivitä kuvat dokumentin tekstin tasoon. </w:t>
      </w:r>
    </w:p>
    <w:p w14:paraId="111A63CB" w14:textId="77777777" w:rsidR="00305CE1" w:rsidRDefault="00305CE1" w:rsidP="00305CE1">
      <w:pPr>
        <w:pStyle w:val="Luettelokappale"/>
      </w:pPr>
      <w:r>
        <w:t xml:space="preserve">Jos kuvassa on esim. kaavio tai muuta tietosisältöä, se pitää avata joko normaalitekstissä tai vaihtoehtoisessa tekstissä. </w:t>
      </w:r>
    </w:p>
    <w:p w14:paraId="3C732C07" w14:textId="77777777" w:rsidR="00305CE1" w:rsidRDefault="00305CE1" w:rsidP="00581537">
      <w:pPr>
        <w:pStyle w:val="Otsikko2"/>
      </w:pPr>
      <w:bookmarkStart w:id="9" w:name="_Toc200276662"/>
      <w:r>
        <w:t>Viimeistely</w:t>
      </w:r>
      <w:bookmarkEnd w:id="9"/>
    </w:p>
    <w:p w14:paraId="296CD4BF" w14:textId="77777777" w:rsidR="00305CE1" w:rsidRDefault="00305CE1" w:rsidP="00305CE1">
      <w:pPr>
        <w:pStyle w:val="Luettelokappale"/>
      </w:pPr>
      <w:r>
        <w:t>Kun dokumentti on valmis, tarkista sen helppokäyttöisuus (ylävalikon Tarkista &gt; Tarkista helppokäyttöisyys) ja korjaa virheet ohjeiden mukaisesti. Tarkista myös, onko varoituksia syytä korjata.</w:t>
      </w:r>
    </w:p>
    <w:p w14:paraId="4F2A72CF" w14:textId="77777777" w:rsidR="00305CE1" w:rsidRDefault="00305CE1" w:rsidP="00305CE1">
      <w:pPr>
        <w:pStyle w:val="Luettelokappale"/>
      </w:pPr>
      <w:r>
        <w:t xml:space="preserve">Varmista dokumentin kieli ylänauhan kohdasta Tarkista &gt; Kieli &gt; Kieliasetukset &gt; Officen sisällöntuottamiskielet ja tarkistustyökalut. </w:t>
      </w:r>
    </w:p>
    <w:p w14:paraId="2A835DB8" w14:textId="77777777" w:rsidR="00305CE1" w:rsidRDefault="00305CE1" w:rsidP="00305CE1">
      <w:pPr>
        <w:pStyle w:val="Luettelokappale"/>
      </w:pPr>
      <w:r>
        <w:t xml:space="preserve">Jos tallennat Word-dokumentin PDF-muotoon, tee se kohdassa Tiedosto &gt; Vie &gt; Luo PDF. Tarkista vielä Asetukset &gt; Asiakirjan rakenteen tunnisteet helppokäyttötoimintoa varten. Tällöin PDF on luettavissa myös ruudunlukuohjelmilla. </w:t>
      </w:r>
    </w:p>
    <w:p w14:paraId="0CAF329D" w14:textId="77777777" w:rsidR="00E24858" w:rsidRPr="00E24858" w:rsidRDefault="00305CE1" w:rsidP="00305CE1">
      <w:pPr>
        <w:pStyle w:val="Luettelokappale"/>
      </w:pPr>
      <w:r>
        <w:t>Jos mahdollista, PDF on hyvä tarkistaa vielä erikseen esim. Adobe Acrobat Pro</w:t>
      </w:r>
      <w:r w:rsidR="004F44C3">
        <w:t xml:space="preserve"> </w:t>
      </w:r>
      <w:r>
        <w:t>-ohjelmalla, jotta esim. sisältöelementtien ja rakenteen koodaus voidaan viimeistellä ruudunlukijoita varten.</w:t>
      </w:r>
    </w:p>
    <w:sectPr w:rsidR="00E24858" w:rsidRPr="00E24858" w:rsidSect="00553806">
      <w:headerReference w:type="even" r:id="rId15"/>
      <w:headerReference w:type="default" r:id="rId16"/>
      <w:footerReference w:type="even" r:id="rId17"/>
      <w:footerReference w:type="default" r:id="rId18"/>
      <w:pgSz w:w="11906" w:h="16838" w:code="9"/>
      <w:pgMar w:top="567" w:right="567" w:bottom="567" w:left="1134" w:header="567" w:footer="567" w:gutter="0"/>
      <w:pgNumType w:start="1"/>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8EB85" w14:textId="77777777" w:rsidR="009D751B" w:rsidRDefault="009D751B" w:rsidP="00053A6A">
      <w:r>
        <w:separator/>
      </w:r>
    </w:p>
  </w:endnote>
  <w:endnote w:type="continuationSeparator" w:id="0">
    <w:p w14:paraId="0B6E6E29" w14:textId="77777777" w:rsidR="009D751B" w:rsidRDefault="009D751B" w:rsidP="00053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vunumero"/>
      </w:rPr>
      <w:id w:val="2002387568"/>
      <w:docPartObj>
        <w:docPartGallery w:val="Page Numbers (Bottom of Page)"/>
        <w:docPartUnique/>
      </w:docPartObj>
    </w:sdtPr>
    <w:sdtEndPr>
      <w:rPr>
        <w:rStyle w:val="Sivunumero"/>
      </w:rPr>
    </w:sdtEndPr>
    <w:sdtContent>
      <w:p w14:paraId="7CB556FF" w14:textId="77777777" w:rsidR="007000C3" w:rsidRDefault="007000C3" w:rsidP="00053A6A">
        <w:pPr>
          <w:rPr>
            <w:rStyle w:val="Sivunumero"/>
          </w:rPr>
        </w:pPr>
        <w:r>
          <w:rPr>
            <w:rStyle w:val="Sivunumero"/>
          </w:rPr>
          <w:fldChar w:fldCharType="begin"/>
        </w:r>
        <w:r>
          <w:rPr>
            <w:rStyle w:val="Sivunumero"/>
          </w:rPr>
          <w:instrText xml:space="preserve"> PAGE </w:instrText>
        </w:r>
        <w:r>
          <w:rPr>
            <w:rStyle w:val="Sivunumero"/>
          </w:rPr>
          <w:fldChar w:fldCharType="end"/>
        </w:r>
      </w:p>
    </w:sdtContent>
  </w:sdt>
  <w:p w14:paraId="53D7669A" w14:textId="77777777" w:rsidR="007000C3" w:rsidRDefault="007000C3" w:rsidP="00053A6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B4D54" w14:textId="77777777" w:rsidR="00553806" w:rsidRDefault="00553806" w:rsidP="00553806">
    <w:pPr>
      <w:pStyle w:val="Alatunniste"/>
      <w:ind w:righ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C19E4" w14:textId="77777777" w:rsidR="009D751B" w:rsidRDefault="009D751B" w:rsidP="00053A6A">
      <w:r>
        <w:separator/>
      </w:r>
    </w:p>
  </w:footnote>
  <w:footnote w:type="continuationSeparator" w:id="0">
    <w:p w14:paraId="381E3924" w14:textId="77777777" w:rsidR="009D751B" w:rsidRDefault="009D751B" w:rsidP="00053A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vunumero"/>
      </w:rPr>
      <w:id w:val="1638910731"/>
      <w:docPartObj>
        <w:docPartGallery w:val="Page Numbers (Top of Page)"/>
        <w:docPartUnique/>
      </w:docPartObj>
    </w:sdtPr>
    <w:sdtEndPr>
      <w:rPr>
        <w:rStyle w:val="Sivunumero"/>
      </w:rPr>
    </w:sdtEndPr>
    <w:sdtContent>
      <w:p w14:paraId="51B9CF7E" w14:textId="77777777" w:rsidR="00AE1B93" w:rsidRDefault="00AE1B93" w:rsidP="00933C5B">
        <w:pPr>
          <w:pStyle w:val="Yltunniste"/>
          <w:rPr>
            <w:rStyle w:val="Sivunumero"/>
          </w:rPr>
        </w:pPr>
        <w:r>
          <w:rPr>
            <w:rStyle w:val="Sivunumero"/>
          </w:rPr>
          <w:fldChar w:fldCharType="begin"/>
        </w:r>
        <w:r>
          <w:rPr>
            <w:rStyle w:val="Sivunumero"/>
          </w:rPr>
          <w:instrText xml:space="preserve"> PAGE </w:instrText>
        </w:r>
        <w:r>
          <w:rPr>
            <w:rStyle w:val="Sivunumero"/>
          </w:rPr>
          <w:fldChar w:fldCharType="end"/>
        </w:r>
      </w:p>
    </w:sdtContent>
  </w:sdt>
  <w:p w14:paraId="6059E6F8" w14:textId="77777777" w:rsidR="00D10F61" w:rsidRDefault="00D10F61" w:rsidP="00933C5B">
    <w:pPr>
      <w:pStyle w:val="Yltunniste"/>
      <w:rPr>
        <w:rStyle w:val="Sivunumero"/>
      </w:rPr>
    </w:pPr>
  </w:p>
  <w:p w14:paraId="73FE9BE5" w14:textId="77777777" w:rsidR="00D10F61" w:rsidRDefault="00D10F61" w:rsidP="00933C5B">
    <w:pPr>
      <w:pStyle w:val="Yltunnis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8980F" w14:textId="77777777" w:rsidR="00581537" w:rsidRPr="00581537" w:rsidRDefault="00C01A9C" w:rsidP="00581537">
    <w:pPr>
      <w:tabs>
        <w:tab w:val="clear" w:pos="1304"/>
        <w:tab w:val="clear" w:pos="2608"/>
        <w:tab w:val="clear" w:pos="3912"/>
        <w:tab w:val="clear" w:pos="6521"/>
        <w:tab w:val="clear" w:pos="7825"/>
        <w:tab w:val="clear" w:pos="9129"/>
        <w:tab w:val="right" w:pos="10199"/>
      </w:tabs>
      <w:spacing w:before="0" w:line="288" w:lineRule="auto"/>
      <w:ind w:left="0"/>
      <w:rPr>
        <w:rFonts w:eastAsia="MS Mincho"/>
        <w:szCs w:val="24"/>
      </w:rPr>
    </w:pPr>
    <w:r>
      <w:rPr>
        <w:noProof/>
      </w:rPr>
      <w:drawing>
        <wp:anchor distT="0" distB="0" distL="114300" distR="114300" simplePos="0" relativeHeight="251658240" behindDoc="0" locked="0" layoutInCell="1" allowOverlap="1" wp14:anchorId="017E3332" wp14:editId="617EC6CD">
          <wp:simplePos x="0" y="0"/>
          <wp:positionH relativeFrom="column">
            <wp:posOffset>3175</wp:posOffset>
          </wp:positionH>
          <wp:positionV relativeFrom="paragraph">
            <wp:posOffset>-35560</wp:posOffset>
          </wp:positionV>
          <wp:extent cx="1386840" cy="848995"/>
          <wp:effectExtent l="0" t="0" r="3810" b="0"/>
          <wp:wrapSquare wrapText="bothSides"/>
          <wp:docPr id="1077196888" name="Kuva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96888" name="Kuva 1">
                    <a:extLst>
                      <a:ext uri="{C183D7F6-B498-43B3-948B-1728B52AA6E4}">
                        <adec:decorative xmlns:adec="http://schemas.microsoft.com/office/drawing/2017/decorative" val="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86840" cy="848995"/>
                  </a:xfrm>
                  <a:prstGeom prst="rect">
                    <a:avLst/>
                  </a:prstGeom>
                </pic:spPr>
              </pic:pic>
            </a:graphicData>
          </a:graphic>
          <wp14:sizeRelH relativeFrom="page">
            <wp14:pctWidth>0</wp14:pctWidth>
          </wp14:sizeRelH>
          <wp14:sizeRelV relativeFrom="page">
            <wp14:pctHeight>0</wp14:pctHeight>
          </wp14:sizeRelV>
        </wp:anchor>
      </w:drawing>
    </w:r>
    <w:r w:rsidR="00553806">
      <w:tab/>
    </w:r>
    <w:r w:rsidR="00581537" w:rsidRPr="00581537">
      <w:rPr>
        <w:rFonts w:eastAsia="MS Mincho"/>
        <w:szCs w:val="24"/>
      </w:rPr>
      <w:t>Asiakirjatyyppi</w:t>
    </w:r>
    <w:r w:rsidR="00581537" w:rsidRPr="00581537">
      <w:rPr>
        <w:rFonts w:eastAsia="MS Mincho"/>
        <w:szCs w:val="24"/>
      </w:rPr>
      <w:tab/>
    </w:r>
    <w:r w:rsidR="00581537" w:rsidRPr="00581537">
      <w:rPr>
        <w:rFonts w:eastAsia="MS Mincho"/>
        <w:szCs w:val="24"/>
      </w:rPr>
      <w:fldChar w:fldCharType="begin"/>
    </w:r>
    <w:r w:rsidR="00581537" w:rsidRPr="00581537">
      <w:rPr>
        <w:rFonts w:eastAsia="MS Mincho"/>
        <w:szCs w:val="24"/>
      </w:rPr>
      <w:instrText xml:space="preserve"> PAGE </w:instrText>
    </w:r>
    <w:r w:rsidR="00581537" w:rsidRPr="00581537">
      <w:rPr>
        <w:rFonts w:eastAsia="MS Mincho"/>
        <w:szCs w:val="24"/>
      </w:rPr>
      <w:fldChar w:fldCharType="separate"/>
    </w:r>
    <w:r w:rsidR="00581537" w:rsidRPr="00581537">
      <w:rPr>
        <w:rFonts w:eastAsia="MS Mincho"/>
        <w:szCs w:val="24"/>
      </w:rPr>
      <w:t>2</w:t>
    </w:r>
    <w:r w:rsidR="00581537" w:rsidRPr="00581537">
      <w:rPr>
        <w:rFonts w:eastAsia="MS Mincho"/>
        <w:szCs w:val="24"/>
      </w:rPr>
      <w:fldChar w:fldCharType="end"/>
    </w:r>
    <w:r w:rsidR="00581537" w:rsidRPr="00581537">
      <w:rPr>
        <w:rFonts w:eastAsia="MS Mincho"/>
        <w:szCs w:val="24"/>
      </w:rPr>
      <w:t xml:space="preserve"> (</w:t>
    </w:r>
    <w:r w:rsidR="00581537" w:rsidRPr="00581537">
      <w:rPr>
        <w:rFonts w:eastAsia="MS Mincho"/>
        <w:szCs w:val="24"/>
      </w:rPr>
      <w:fldChar w:fldCharType="begin"/>
    </w:r>
    <w:r w:rsidR="00581537" w:rsidRPr="00581537">
      <w:rPr>
        <w:rFonts w:eastAsia="MS Mincho"/>
        <w:szCs w:val="24"/>
      </w:rPr>
      <w:instrText xml:space="preserve"> NUMPAGES </w:instrText>
    </w:r>
    <w:r w:rsidR="00581537" w:rsidRPr="00581537">
      <w:rPr>
        <w:rFonts w:eastAsia="MS Mincho"/>
        <w:szCs w:val="24"/>
      </w:rPr>
      <w:fldChar w:fldCharType="separate"/>
    </w:r>
    <w:r w:rsidR="00581537" w:rsidRPr="00581537">
      <w:rPr>
        <w:rFonts w:eastAsia="MS Mincho"/>
        <w:szCs w:val="24"/>
      </w:rPr>
      <w:t>2</w:t>
    </w:r>
    <w:r w:rsidR="00581537" w:rsidRPr="00581537">
      <w:rPr>
        <w:rFonts w:eastAsia="MS Mincho"/>
        <w:szCs w:val="24"/>
      </w:rPr>
      <w:fldChar w:fldCharType="end"/>
    </w:r>
    <w:r w:rsidR="00581537" w:rsidRPr="00581537">
      <w:rPr>
        <w:rFonts w:eastAsia="MS Mincho"/>
        <w:szCs w:val="24"/>
      </w:rPr>
      <w:t>)</w:t>
    </w:r>
  </w:p>
  <w:p w14:paraId="2ECE581C" w14:textId="77777777" w:rsidR="00581537" w:rsidRPr="00581537" w:rsidRDefault="00581537" w:rsidP="00581537">
    <w:pPr>
      <w:tabs>
        <w:tab w:val="clear" w:pos="1304"/>
        <w:tab w:val="clear" w:pos="2608"/>
        <w:tab w:val="clear" w:pos="3912"/>
        <w:tab w:val="clear" w:pos="6521"/>
        <w:tab w:val="clear" w:pos="7825"/>
        <w:tab w:val="clear" w:pos="9129"/>
        <w:tab w:val="right" w:pos="10199"/>
      </w:tabs>
      <w:spacing w:before="0" w:line="288" w:lineRule="auto"/>
      <w:ind w:left="0"/>
      <w:rPr>
        <w:rFonts w:eastAsia="MS Mincho"/>
        <w:szCs w:val="24"/>
      </w:rPr>
    </w:pPr>
    <w:r w:rsidRPr="00581537">
      <w:rPr>
        <w:rFonts w:eastAsia="MS Mincho"/>
        <w:szCs w:val="24"/>
      </w:rPr>
      <w:tab/>
      <w:t>Päivämäärä</w:t>
    </w:r>
  </w:p>
  <w:p w14:paraId="3D16E9C9" w14:textId="77777777" w:rsidR="00581537" w:rsidRPr="00581537" w:rsidRDefault="00581537" w:rsidP="00581537">
    <w:pPr>
      <w:tabs>
        <w:tab w:val="clear" w:pos="1304"/>
        <w:tab w:val="clear" w:pos="2608"/>
        <w:tab w:val="clear" w:pos="3912"/>
        <w:tab w:val="clear" w:pos="6521"/>
        <w:tab w:val="clear" w:pos="7825"/>
        <w:tab w:val="clear" w:pos="9129"/>
        <w:tab w:val="right" w:pos="10199"/>
      </w:tabs>
      <w:spacing w:before="0" w:line="288" w:lineRule="auto"/>
      <w:ind w:left="0"/>
      <w:rPr>
        <w:rFonts w:eastAsia="MS Mincho"/>
        <w:szCs w:val="24"/>
      </w:rPr>
    </w:pPr>
    <w:r w:rsidRPr="00581537">
      <w:rPr>
        <w:rFonts w:eastAsia="MS Mincho"/>
        <w:szCs w:val="24"/>
      </w:rPr>
      <w:tab/>
      <w:t>Asiakirjan yksilöivä tunnus</w:t>
    </w:r>
  </w:p>
  <w:p w14:paraId="3313A607" w14:textId="77777777" w:rsidR="00581537" w:rsidRDefault="00581537" w:rsidP="00581537">
    <w:pPr>
      <w:tabs>
        <w:tab w:val="clear" w:pos="1304"/>
        <w:tab w:val="clear" w:pos="2608"/>
        <w:tab w:val="clear" w:pos="3912"/>
        <w:tab w:val="clear" w:pos="6521"/>
        <w:tab w:val="clear" w:pos="7825"/>
        <w:tab w:val="clear" w:pos="9129"/>
        <w:tab w:val="right" w:pos="10199"/>
      </w:tabs>
      <w:spacing w:before="0" w:line="288" w:lineRule="auto"/>
      <w:ind w:left="0"/>
      <w:rPr>
        <w:rFonts w:eastAsia="MS Mincho"/>
        <w:szCs w:val="24"/>
      </w:rPr>
    </w:pPr>
    <w:r w:rsidRPr="00581537">
      <w:rPr>
        <w:rFonts w:eastAsia="MS Mincho"/>
        <w:szCs w:val="24"/>
      </w:rPr>
      <w:tab/>
      <w:t>Luottamuksellisuus</w:t>
    </w:r>
  </w:p>
  <w:p w14:paraId="13D52480" w14:textId="77777777" w:rsidR="00581537" w:rsidRPr="00581537" w:rsidRDefault="00581537" w:rsidP="00581537">
    <w:pPr>
      <w:tabs>
        <w:tab w:val="clear" w:pos="1304"/>
        <w:tab w:val="clear" w:pos="2608"/>
        <w:tab w:val="clear" w:pos="3912"/>
        <w:tab w:val="clear" w:pos="6521"/>
        <w:tab w:val="clear" w:pos="7825"/>
        <w:tab w:val="clear" w:pos="9129"/>
        <w:tab w:val="right" w:pos="10199"/>
      </w:tabs>
      <w:spacing w:before="0" w:line="288" w:lineRule="auto"/>
      <w:ind w:left="0"/>
      <w:rPr>
        <w:rFonts w:eastAsia="MS Mincho"/>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ACA8A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DEE4D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DA8C9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690C3A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F66C13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BE8CFD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008A1E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C5239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064B46E"/>
    <w:lvl w:ilvl="0">
      <w:start w:val="1"/>
      <w:numFmt w:val="decimal"/>
      <w:pStyle w:val="Numeroituluettelo"/>
      <w:lvlText w:val="%1."/>
      <w:lvlJc w:val="left"/>
      <w:pPr>
        <w:tabs>
          <w:tab w:val="num" w:pos="360"/>
        </w:tabs>
        <w:ind w:left="360" w:hanging="360"/>
      </w:pPr>
    </w:lvl>
  </w:abstractNum>
  <w:abstractNum w:abstractNumId="9" w15:restartNumberingAfterBreak="0">
    <w:nsid w:val="FFFFFF89"/>
    <w:multiLevelType w:val="singleLevel"/>
    <w:tmpl w:val="94BC5A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49588E"/>
    <w:multiLevelType w:val="multilevel"/>
    <w:tmpl w:val="040B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4706582"/>
    <w:multiLevelType w:val="hybridMultilevel"/>
    <w:tmpl w:val="D4429D86"/>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2" w15:restartNumberingAfterBreak="0">
    <w:nsid w:val="15132E21"/>
    <w:multiLevelType w:val="hybridMultilevel"/>
    <w:tmpl w:val="C312255C"/>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3" w15:restartNumberingAfterBreak="0">
    <w:nsid w:val="20BA2533"/>
    <w:multiLevelType w:val="hybridMultilevel"/>
    <w:tmpl w:val="8F6EF7A4"/>
    <w:lvl w:ilvl="0" w:tplc="B292FB7A">
      <w:start w:val="1"/>
      <w:numFmt w:val="bullet"/>
      <w:pStyle w:val="Luettelokappale"/>
      <w:lvlText w:val=""/>
      <w:lvlJc w:val="left"/>
      <w:pPr>
        <w:ind w:left="1440" w:hanging="360"/>
      </w:pPr>
      <w:rPr>
        <w:rFonts w:ascii="Symbol" w:hAnsi="Symbol" w:hint="default"/>
      </w:rPr>
    </w:lvl>
    <w:lvl w:ilvl="1" w:tplc="040B0003" w:tentative="1">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abstractNum w:abstractNumId="14" w15:restartNumberingAfterBreak="0">
    <w:nsid w:val="221D61AD"/>
    <w:multiLevelType w:val="hybridMultilevel"/>
    <w:tmpl w:val="4FF83196"/>
    <w:lvl w:ilvl="0" w:tplc="AC7C8560">
      <w:start w:val="1"/>
      <w:numFmt w:val="decimal"/>
      <w:lvlText w:val="%1."/>
      <w:lvlJc w:val="left"/>
      <w:pPr>
        <w:ind w:left="1146" w:hanging="360"/>
      </w:pPr>
    </w:lvl>
    <w:lvl w:ilvl="1" w:tplc="040B0019" w:tentative="1">
      <w:start w:val="1"/>
      <w:numFmt w:val="lowerLetter"/>
      <w:lvlText w:val="%2."/>
      <w:lvlJc w:val="left"/>
      <w:pPr>
        <w:ind w:left="1866" w:hanging="360"/>
      </w:pPr>
    </w:lvl>
    <w:lvl w:ilvl="2" w:tplc="040B001B" w:tentative="1">
      <w:start w:val="1"/>
      <w:numFmt w:val="lowerRoman"/>
      <w:lvlText w:val="%3."/>
      <w:lvlJc w:val="right"/>
      <w:pPr>
        <w:ind w:left="2586" w:hanging="180"/>
      </w:pPr>
    </w:lvl>
    <w:lvl w:ilvl="3" w:tplc="040B000F" w:tentative="1">
      <w:start w:val="1"/>
      <w:numFmt w:val="decimal"/>
      <w:lvlText w:val="%4."/>
      <w:lvlJc w:val="left"/>
      <w:pPr>
        <w:ind w:left="3306" w:hanging="360"/>
      </w:pPr>
    </w:lvl>
    <w:lvl w:ilvl="4" w:tplc="040B0019" w:tentative="1">
      <w:start w:val="1"/>
      <w:numFmt w:val="lowerLetter"/>
      <w:lvlText w:val="%5."/>
      <w:lvlJc w:val="left"/>
      <w:pPr>
        <w:ind w:left="4026" w:hanging="360"/>
      </w:pPr>
    </w:lvl>
    <w:lvl w:ilvl="5" w:tplc="040B001B" w:tentative="1">
      <w:start w:val="1"/>
      <w:numFmt w:val="lowerRoman"/>
      <w:lvlText w:val="%6."/>
      <w:lvlJc w:val="right"/>
      <w:pPr>
        <w:ind w:left="4746" w:hanging="180"/>
      </w:pPr>
    </w:lvl>
    <w:lvl w:ilvl="6" w:tplc="040B000F" w:tentative="1">
      <w:start w:val="1"/>
      <w:numFmt w:val="decimal"/>
      <w:lvlText w:val="%7."/>
      <w:lvlJc w:val="left"/>
      <w:pPr>
        <w:ind w:left="5466" w:hanging="360"/>
      </w:pPr>
    </w:lvl>
    <w:lvl w:ilvl="7" w:tplc="040B0019" w:tentative="1">
      <w:start w:val="1"/>
      <w:numFmt w:val="lowerLetter"/>
      <w:lvlText w:val="%8."/>
      <w:lvlJc w:val="left"/>
      <w:pPr>
        <w:ind w:left="6186" w:hanging="360"/>
      </w:pPr>
    </w:lvl>
    <w:lvl w:ilvl="8" w:tplc="040B001B" w:tentative="1">
      <w:start w:val="1"/>
      <w:numFmt w:val="lowerRoman"/>
      <w:lvlText w:val="%9."/>
      <w:lvlJc w:val="right"/>
      <w:pPr>
        <w:ind w:left="6906" w:hanging="180"/>
      </w:pPr>
    </w:lvl>
  </w:abstractNum>
  <w:abstractNum w:abstractNumId="15" w15:restartNumberingAfterBreak="0">
    <w:nsid w:val="26CF0FD8"/>
    <w:multiLevelType w:val="hybridMultilevel"/>
    <w:tmpl w:val="7312D8D8"/>
    <w:lvl w:ilvl="0" w:tplc="8480B54A">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6" w15:restartNumberingAfterBreak="0">
    <w:nsid w:val="2DDC7E19"/>
    <w:multiLevelType w:val="hybridMultilevel"/>
    <w:tmpl w:val="9EAA88A0"/>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7" w15:restartNumberingAfterBreak="0">
    <w:nsid w:val="3C9D00E8"/>
    <w:multiLevelType w:val="multilevel"/>
    <w:tmpl w:val="D250F59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Otsikko6"/>
      <w:lvlText w:val="%1.%2.%3.%4.%5.%6"/>
      <w:lvlJc w:val="left"/>
      <w:pPr>
        <w:ind w:left="1152" w:hanging="1152"/>
      </w:pPr>
    </w:lvl>
    <w:lvl w:ilvl="6">
      <w:start w:val="1"/>
      <w:numFmt w:val="decimal"/>
      <w:pStyle w:val="Otsikko7"/>
      <w:lvlText w:val="%1.%2.%3.%4.%5.%6.%7"/>
      <w:lvlJc w:val="left"/>
      <w:pPr>
        <w:ind w:left="1296" w:hanging="1296"/>
      </w:pPr>
    </w:lvl>
    <w:lvl w:ilvl="7">
      <w:start w:val="1"/>
      <w:numFmt w:val="decimal"/>
      <w:pStyle w:val="Otsikko8"/>
      <w:lvlText w:val="%1.%2.%3.%4.%5.%6.%7.%8"/>
      <w:lvlJc w:val="left"/>
      <w:pPr>
        <w:ind w:left="1440" w:hanging="1440"/>
      </w:pPr>
    </w:lvl>
    <w:lvl w:ilvl="8">
      <w:start w:val="1"/>
      <w:numFmt w:val="decimal"/>
      <w:pStyle w:val="Otsikko9"/>
      <w:lvlText w:val="%1.%2.%3.%4.%5.%6.%7.%8.%9"/>
      <w:lvlJc w:val="left"/>
      <w:pPr>
        <w:ind w:left="1584" w:hanging="1584"/>
      </w:pPr>
    </w:lvl>
  </w:abstractNum>
  <w:abstractNum w:abstractNumId="18" w15:restartNumberingAfterBreak="0">
    <w:nsid w:val="3CA94F9A"/>
    <w:multiLevelType w:val="multilevel"/>
    <w:tmpl w:val="D63AFA9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8383DE6"/>
    <w:multiLevelType w:val="hybridMultilevel"/>
    <w:tmpl w:val="CB6A4B6A"/>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0" w15:restartNumberingAfterBreak="0">
    <w:nsid w:val="50C25D35"/>
    <w:multiLevelType w:val="multilevel"/>
    <w:tmpl w:val="549EA7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16E33FF"/>
    <w:multiLevelType w:val="hybridMultilevel"/>
    <w:tmpl w:val="97BCAD3E"/>
    <w:lvl w:ilvl="0" w:tplc="EA94E010">
      <w:start w:val="1"/>
      <w:numFmt w:val="decimal"/>
      <w:lvlText w:val="%1."/>
      <w:lvlJc w:val="left"/>
      <w:pPr>
        <w:ind w:left="1211" w:hanging="360"/>
      </w:pPr>
    </w:lvl>
    <w:lvl w:ilvl="1" w:tplc="040B0019" w:tentative="1">
      <w:start w:val="1"/>
      <w:numFmt w:val="lowerLetter"/>
      <w:lvlText w:val="%2."/>
      <w:lvlJc w:val="left"/>
      <w:pPr>
        <w:ind w:left="1931" w:hanging="360"/>
      </w:pPr>
    </w:lvl>
    <w:lvl w:ilvl="2" w:tplc="040B001B" w:tentative="1">
      <w:start w:val="1"/>
      <w:numFmt w:val="lowerRoman"/>
      <w:lvlText w:val="%3."/>
      <w:lvlJc w:val="right"/>
      <w:pPr>
        <w:ind w:left="2651" w:hanging="180"/>
      </w:pPr>
    </w:lvl>
    <w:lvl w:ilvl="3" w:tplc="040B000F" w:tentative="1">
      <w:start w:val="1"/>
      <w:numFmt w:val="decimal"/>
      <w:lvlText w:val="%4."/>
      <w:lvlJc w:val="left"/>
      <w:pPr>
        <w:ind w:left="3371" w:hanging="360"/>
      </w:pPr>
    </w:lvl>
    <w:lvl w:ilvl="4" w:tplc="040B0019" w:tentative="1">
      <w:start w:val="1"/>
      <w:numFmt w:val="lowerLetter"/>
      <w:lvlText w:val="%5."/>
      <w:lvlJc w:val="left"/>
      <w:pPr>
        <w:ind w:left="4091" w:hanging="360"/>
      </w:pPr>
    </w:lvl>
    <w:lvl w:ilvl="5" w:tplc="040B001B" w:tentative="1">
      <w:start w:val="1"/>
      <w:numFmt w:val="lowerRoman"/>
      <w:lvlText w:val="%6."/>
      <w:lvlJc w:val="right"/>
      <w:pPr>
        <w:ind w:left="4811" w:hanging="180"/>
      </w:pPr>
    </w:lvl>
    <w:lvl w:ilvl="6" w:tplc="040B000F" w:tentative="1">
      <w:start w:val="1"/>
      <w:numFmt w:val="decimal"/>
      <w:lvlText w:val="%7."/>
      <w:lvlJc w:val="left"/>
      <w:pPr>
        <w:ind w:left="5531" w:hanging="360"/>
      </w:pPr>
    </w:lvl>
    <w:lvl w:ilvl="7" w:tplc="040B0019" w:tentative="1">
      <w:start w:val="1"/>
      <w:numFmt w:val="lowerLetter"/>
      <w:lvlText w:val="%8."/>
      <w:lvlJc w:val="left"/>
      <w:pPr>
        <w:ind w:left="6251" w:hanging="360"/>
      </w:pPr>
    </w:lvl>
    <w:lvl w:ilvl="8" w:tplc="040B001B" w:tentative="1">
      <w:start w:val="1"/>
      <w:numFmt w:val="lowerRoman"/>
      <w:lvlText w:val="%9."/>
      <w:lvlJc w:val="right"/>
      <w:pPr>
        <w:ind w:left="6971" w:hanging="180"/>
      </w:pPr>
    </w:lvl>
  </w:abstractNum>
  <w:abstractNum w:abstractNumId="22" w15:restartNumberingAfterBreak="0">
    <w:nsid w:val="529A3329"/>
    <w:multiLevelType w:val="hybridMultilevel"/>
    <w:tmpl w:val="3C9CA376"/>
    <w:lvl w:ilvl="0" w:tplc="1366A326">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3" w15:restartNumberingAfterBreak="0">
    <w:nsid w:val="5302323E"/>
    <w:multiLevelType w:val="hybridMultilevel"/>
    <w:tmpl w:val="C64CCEA4"/>
    <w:lvl w:ilvl="0" w:tplc="FC0A9604">
      <w:start w:val="1"/>
      <w:numFmt w:val="decimal"/>
      <w:lvlText w:val="%1."/>
      <w:lvlJc w:val="left"/>
      <w:pPr>
        <w:ind w:left="786" w:hanging="360"/>
      </w:pPr>
    </w:lvl>
    <w:lvl w:ilvl="1" w:tplc="040B0019">
      <w:start w:val="1"/>
      <w:numFmt w:val="lowerLetter"/>
      <w:lvlText w:val="%2."/>
      <w:lvlJc w:val="left"/>
      <w:pPr>
        <w:ind w:left="1506" w:hanging="360"/>
      </w:pPr>
    </w:lvl>
    <w:lvl w:ilvl="2" w:tplc="040B001B" w:tentative="1">
      <w:start w:val="1"/>
      <w:numFmt w:val="lowerRoman"/>
      <w:lvlText w:val="%3."/>
      <w:lvlJc w:val="right"/>
      <w:pPr>
        <w:ind w:left="2226" w:hanging="180"/>
      </w:pPr>
    </w:lvl>
    <w:lvl w:ilvl="3" w:tplc="040B000F" w:tentative="1">
      <w:start w:val="1"/>
      <w:numFmt w:val="decimal"/>
      <w:lvlText w:val="%4."/>
      <w:lvlJc w:val="left"/>
      <w:pPr>
        <w:ind w:left="2946" w:hanging="360"/>
      </w:pPr>
    </w:lvl>
    <w:lvl w:ilvl="4" w:tplc="040B0019" w:tentative="1">
      <w:start w:val="1"/>
      <w:numFmt w:val="lowerLetter"/>
      <w:lvlText w:val="%5."/>
      <w:lvlJc w:val="left"/>
      <w:pPr>
        <w:ind w:left="3666" w:hanging="360"/>
      </w:pPr>
    </w:lvl>
    <w:lvl w:ilvl="5" w:tplc="040B001B" w:tentative="1">
      <w:start w:val="1"/>
      <w:numFmt w:val="lowerRoman"/>
      <w:lvlText w:val="%6."/>
      <w:lvlJc w:val="right"/>
      <w:pPr>
        <w:ind w:left="4386" w:hanging="180"/>
      </w:pPr>
    </w:lvl>
    <w:lvl w:ilvl="6" w:tplc="040B000F" w:tentative="1">
      <w:start w:val="1"/>
      <w:numFmt w:val="decimal"/>
      <w:lvlText w:val="%7."/>
      <w:lvlJc w:val="left"/>
      <w:pPr>
        <w:ind w:left="5106" w:hanging="360"/>
      </w:pPr>
    </w:lvl>
    <w:lvl w:ilvl="7" w:tplc="040B0019" w:tentative="1">
      <w:start w:val="1"/>
      <w:numFmt w:val="lowerLetter"/>
      <w:lvlText w:val="%8."/>
      <w:lvlJc w:val="left"/>
      <w:pPr>
        <w:ind w:left="5826" w:hanging="360"/>
      </w:pPr>
    </w:lvl>
    <w:lvl w:ilvl="8" w:tplc="040B001B" w:tentative="1">
      <w:start w:val="1"/>
      <w:numFmt w:val="lowerRoman"/>
      <w:lvlText w:val="%9."/>
      <w:lvlJc w:val="right"/>
      <w:pPr>
        <w:ind w:left="6546" w:hanging="180"/>
      </w:pPr>
    </w:lvl>
  </w:abstractNum>
  <w:abstractNum w:abstractNumId="24" w15:restartNumberingAfterBreak="0">
    <w:nsid w:val="543B140A"/>
    <w:multiLevelType w:val="hybridMultilevel"/>
    <w:tmpl w:val="C9623E16"/>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5" w15:restartNumberingAfterBreak="0">
    <w:nsid w:val="56320833"/>
    <w:multiLevelType w:val="hybridMultilevel"/>
    <w:tmpl w:val="78062474"/>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6" w15:restartNumberingAfterBreak="0">
    <w:nsid w:val="599B4B63"/>
    <w:multiLevelType w:val="multilevel"/>
    <w:tmpl w:val="BC628858"/>
    <w:lvl w:ilvl="0">
      <w:start w:val="1"/>
      <w:numFmt w:val="decimal"/>
      <w:lvlText w:val="%1."/>
      <w:lvlJc w:val="left"/>
      <w:pPr>
        <w:ind w:left="360" w:hanging="360"/>
      </w:pPr>
      <w:rPr>
        <w:rFonts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C7429F1"/>
    <w:multiLevelType w:val="multilevel"/>
    <w:tmpl w:val="CF1E596E"/>
    <w:lvl w:ilvl="0">
      <w:start w:val="1"/>
      <w:numFmt w:val="decimal"/>
      <w:lvlText w:val="%1."/>
      <w:lvlJc w:val="left"/>
      <w:pPr>
        <w:ind w:left="928"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25C2479"/>
    <w:multiLevelType w:val="hybridMultilevel"/>
    <w:tmpl w:val="FF726E1E"/>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9" w15:restartNumberingAfterBreak="0">
    <w:nsid w:val="74273A8B"/>
    <w:multiLevelType w:val="hybridMultilevel"/>
    <w:tmpl w:val="388814B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0" w15:restartNumberingAfterBreak="0">
    <w:nsid w:val="781C1D65"/>
    <w:multiLevelType w:val="hybridMultilevel"/>
    <w:tmpl w:val="BC628858"/>
    <w:lvl w:ilvl="0" w:tplc="9DECF67C">
      <w:start w:val="1"/>
      <w:numFmt w:val="decimal"/>
      <w:lvlText w:val="%1."/>
      <w:lvlJc w:val="left"/>
      <w:pPr>
        <w:ind w:left="360" w:hanging="360"/>
      </w:pPr>
      <w:rPr>
        <w:rFonts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1" w15:restartNumberingAfterBreak="0">
    <w:nsid w:val="7DE91E4E"/>
    <w:multiLevelType w:val="hybridMultilevel"/>
    <w:tmpl w:val="1B02705C"/>
    <w:lvl w:ilvl="0" w:tplc="E54AC7E8">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16cid:durableId="2131166428">
    <w:abstractNumId w:val="0"/>
  </w:num>
  <w:num w:numId="2" w16cid:durableId="1272125316">
    <w:abstractNumId w:val="1"/>
  </w:num>
  <w:num w:numId="3" w16cid:durableId="706879153">
    <w:abstractNumId w:val="2"/>
  </w:num>
  <w:num w:numId="4" w16cid:durableId="1725374169">
    <w:abstractNumId w:val="3"/>
  </w:num>
  <w:num w:numId="5" w16cid:durableId="143937391">
    <w:abstractNumId w:val="8"/>
  </w:num>
  <w:num w:numId="6" w16cid:durableId="279918494">
    <w:abstractNumId w:val="4"/>
  </w:num>
  <w:num w:numId="7" w16cid:durableId="1770587681">
    <w:abstractNumId w:val="5"/>
  </w:num>
  <w:num w:numId="8" w16cid:durableId="279381298">
    <w:abstractNumId w:val="6"/>
  </w:num>
  <w:num w:numId="9" w16cid:durableId="1285816769">
    <w:abstractNumId w:val="7"/>
  </w:num>
  <w:num w:numId="10" w16cid:durableId="419330155">
    <w:abstractNumId w:val="9"/>
  </w:num>
  <w:num w:numId="11" w16cid:durableId="981932576">
    <w:abstractNumId w:val="11"/>
  </w:num>
  <w:num w:numId="12" w16cid:durableId="1408268300">
    <w:abstractNumId w:val="19"/>
  </w:num>
  <w:num w:numId="13" w16cid:durableId="1175532176">
    <w:abstractNumId w:val="25"/>
  </w:num>
  <w:num w:numId="14" w16cid:durableId="1763915380">
    <w:abstractNumId w:val="29"/>
  </w:num>
  <w:num w:numId="15" w16cid:durableId="2106460416">
    <w:abstractNumId w:val="12"/>
  </w:num>
  <w:num w:numId="16" w16cid:durableId="2056656578">
    <w:abstractNumId w:val="24"/>
  </w:num>
  <w:num w:numId="17" w16cid:durableId="1551108042">
    <w:abstractNumId w:val="15"/>
  </w:num>
  <w:num w:numId="18" w16cid:durableId="227958891">
    <w:abstractNumId w:val="16"/>
  </w:num>
  <w:num w:numId="19" w16cid:durableId="424693933">
    <w:abstractNumId w:val="28"/>
  </w:num>
  <w:num w:numId="20" w16cid:durableId="745110050">
    <w:abstractNumId w:val="30"/>
  </w:num>
  <w:num w:numId="21" w16cid:durableId="2118867235">
    <w:abstractNumId w:val="18"/>
  </w:num>
  <w:num w:numId="22" w16cid:durableId="1953390135">
    <w:abstractNumId w:val="10"/>
  </w:num>
  <w:num w:numId="23" w16cid:durableId="1273972915">
    <w:abstractNumId w:val="17"/>
  </w:num>
  <w:num w:numId="24" w16cid:durableId="1115323011">
    <w:abstractNumId w:val="31"/>
  </w:num>
  <w:num w:numId="25" w16cid:durableId="1520776961">
    <w:abstractNumId w:val="27"/>
  </w:num>
  <w:num w:numId="26" w16cid:durableId="549077447">
    <w:abstractNumId w:val="26"/>
  </w:num>
  <w:num w:numId="27" w16cid:durableId="473067200">
    <w:abstractNumId w:val="22"/>
  </w:num>
  <w:num w:numId="28" w16cid:durableId="623921899">
    <w:abstractNumId w:val="14"/>
  </w:num>
  <w:num w:numId="29" w16cid:durableId="1669215823">
    <w:abstractNumId w:val="21"/>
  </w:num>
  <w:num w:numId="30" w16cid:durableId="293952662">
    <w:abstractNumId w:val="23"/>
  </w:num>
  <w:num w:numId="31" w16cid:durableId="892082267">
    <w:abstractNumId w:val="20"/>
  </w:num>
  <w:num w:numId="32" w16cid:durableId="19741709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oNotTrackFormatting/>
  <w:defaultTabStop w:val="1304"/>
  <w:hyphenationZone w:val="425"/>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51B"/>
    <w:rsid w:val="00001219"/>
    <w:rsid w:val="00001C82"/>
    <w:rsid w:val="00035F07"/>
    <w:rsid w:val="00036090"/>
    <w:rsid w:val="000368A5"/>
    <w:rsid w:val="00042B10"/>
    <w:rsid w:val="00043998"/>
    <w:rsid w:val="00046FA0"/>
    <w:rsid w:val="00053A6A"/>
    <w:rsid w:val="00056DA0"/>
    <w:rsid w:val="00057FAA"/>
    <w:rsid w:val="00060B96"/>
    <w:rsid w:val="0006591D"/>
    <w:rsid w:val="00065B53"/>
    <w:rsid w:val="00080301"/>
    <w:rsid w:val="00081617"/>
    <w:rsid w:val="00083C01"/>
    <w:rsid w:val="00084ECB"/>
    <w:rsid w:val="00090292"/>
    <w:rsid w:val="000A3D76"/>
    <w:rsid w:val="000B04CE"/>
    <w:rsid w:val="000B1895"/>
    <w:rsid w:val="000C490F"/>
    <w:rsid w:val="000C79A9"/>
    <w:rsid w:val="00102FE6"/>
    <w:rsid w:val="00111983"/>
    <w:rsid w:val="00111E55"/>
    <w:rsid w:val="00113CEE"/>
    <w:rsid w:val="00143351"/>
    <w:rsid w:val="001463AE"/>
    <w:rsid w:val="00174631"/>
    <w:rsid w:val="00180706"/>
    <w:rsid w:val="001835B6"/>
    <w:rsid w:val="001A4ABD"/>
    <w:rsid w:val="001B24DC"/>
    <w:rsid w:val="001C17EF"/>
    <w:rsid w:val="001C58B6"/>
    <w:rsid w:val="001C68F5"/>
    <w:rsid w:val="001E1209"/>
    <w:rsid w:val="001E70DF"/>
    <w:rsid w:val="001F7DA1"/>
    <w:rsid w:val="00202D33"/>
    <w:rsid w:val="002066BC"/>
    <w:rsid w:val="0021608A"/>
    <w:rsid w:val="0022015D"/>
    <w:rsid w:val="002243E3"/>
    <w:rsid w:val="00242781"/>
    <w:rsid w:val="00243C47"/>
    <w:rsid w:val="00244DB8"/>
    <w:rsid w:val="002576F2"/>
    <w:rsid w:val="0028010C"/>
    <w:rsid w:val="00286C98"/>
    <w:rsid w:val="00291796"/>
    <w:rsid w:val="0029387F"/>
    <w:rsid w:val="002A025F"/>
    <w:rsid w:val="002A1440"/>
    <w:rsid w:val="002A528B"/>
    <w:rsid w:val="002A7A9A"/>
    <w:rsid w:val="002B7EF9"/>
    <w:rsid w:val="002C4A92"/>
    <w:rsid w:val="002D7E0D"/>
    <w:rsid w:val="002E3FE5"/>
    <w:rsid w:val="002E5896"/>
    <w:rsid w:val="002F4D9C"/>
    <w:rsid w:val="002F5370"/>
    <w:rsid w:val="00305CE1"/>
    <w:rsid w:val="00312274"/>
    <w:rsid w:val="00326072"/>
    <w:rsid w:val="00331580"/>
    <w:rsid w:val="00344558"/>
    <w:rsid w:val="0034782C"/>
    <w:rsid w:val="0035583B"/>
    <w:rsid w:val="003568E5"/>
    <w:rsid w:val="003569B0"/>
    <w:rsid w:val="003A24DB"/>
    <w:rsid w:val="003B3716"/>
    <w:rsid w:val="003C513C"/>
    <w:rsid w:val="003C6192"/>
    <w:rsid w:val="003E1EDE"/>
    <w:rsid w:val="003F64AC"/>
    <w:rsid w:val="004030BE"/>
    <w:rsid w:val="004076EC"/>
    <w:rsid w:val="00422B89"/>
    <w:rsid w:val="004245C9"/>
    <w:rsid w:val="00425D97"/>
    <w:rsid w:val="00431A03"/>
    <w:rsid w:val="00444BE0"/>
    <w:rsid w:val="0045383D"/>
    <w:rsid w:val="00453E26"/>
    <w:rsid w:val="0047086F"/>
    <w:rsid w:val="00477897"/>
    <w:rsid w:val="00486474"/>
    <w:rsid w:val="0049722D"/>
    <w:rsid w:val="004A6CAF"/>
    <w:rsid w:val="004C4BB3"/>
    <w:rsid w:val="004C66E3"/>
    <w:rsid w:val="004C6737"/>
    <w:rsid w:val="004F09DF"/>
    <w:rsid w:val="004F44C3"/>
    <w:rsid w:val="004F5457"/>
    <w:rsid w:val="00500CD5"/>
    <w:rsid w:val="00516A15"/>
    <w:rsid w:val="0052797C"/>
    <w:rsid w:val="0053684C"/>
    <w:rsid w:val="005443F0"/>
    <w:rsid w:val="00553806"/>
    <w:rsid w:val="005621C2"/>
    <w:rsid w:val="00571029"/>
    <w:rsid w:val="00574167"/>
    <w:rsid w:val="00581537"/>
    <w:rsid w:val="005936F7"/>
    <w:rsid w:val="005B2284"/>
    <w:rsid w:val="005B3F90"/>
    <w:rsid w:val="005B4DD7"/>
    <w:rsid w:val="005C6CAA"/>
    <w:rsid w:val="005D4A0C"/>
    <w:rsid w:val="005D6C96"/>
    <w:rsid w:val="006176B7"/>
    <w:rsid w:val="00620483"/>
    <w:rsid w:val="006250BC"/>
    <w:rsid w:val="00641A12"/>
    <w:rsid w:val="00643B86"/>
    <w:rsid w:val="006642F3"/>
    <w:rsid w:val="00683D00"/>
    <w:rsid w:val="00686344"/>
    <w:rsid w:val="0068666C"/>
    <w:rsid w:val="0069253D"/>
    <w:rsid w:val="006952B5"/>
    <w:rsid w:val="006B2059"/>
    <w:rsid w:val="006C0B4C"/>
    <w:rsid w:val="006C7ACD"/>
    <w:rsid w:val="006D07A6"/>
    <w:rsid w:val="006D22EE"/>
    <w:rsid w:val="006D30B8"/>
    <w:rsid w:val="006E7F28"/>
    <w:rsid w:val="006F0FAA"/>
    <w:rsid w:val="007000C3"/>
    <w:rsid w:val="00704965"/>
    <w:rsid w:val="0071240D"/>
    <w:rsid w:val="00713062"/>
    <w:rsid w:val="00721C35"/>
    <w:rsid w:val="0072693A"/>
    <w:rsid w:val="00737984"/>
    <w:rsid w:val="00745A21"/>
    <w:rsid w:val="007503D4"/>
    <w:rsid w:val="007525AE"/>
    <w:rsid w:val="00753303"/>
    <w:rsid w:val="00761FA0"/>
    <w:rsid w:val="0076442E"/>
    <w:rsid w:val="00764B09"/>
    <w:rsid w:val="00765B04"/>
    <w:rsid w:val="007862AD"/>
    <w:rsid w:val="00786DDC"/>
    <w:rsid w:val="007947DC"/>
    <w:rsid w:val="007B0F51"/>
    <w:rsid w:val="007B290C"/>
    <w:rsid w:val="007C478E"/>
    <w:rsid w:val="007E4774"/>
    <w:rsid w:val="007F7598"/>
    <w:rsid w:val="008044C6"/>
    <w:rsid w:val="0081145D"/>
    <w:rsid w:val="00823B3A"/>
    <w:rsid w:val="00825418"/>
    <w:rsid w:val="00827593"/>
    <w:rsid w:val="008348F7"/>
    <w:rsid w:val="00842B8D"/>
    <w:rsid w:val="00846D96"/>
    <w:rsid w:val="0086744E"/>
    <w:rsid w:val="0086745F"/>
    <w:rsid w:val="00872545"/>
    <w:rsid w:val="00883AC4"/>
    <w:rsid w:val="008978C3"/>
    <w:rsid w:val="008B4215"/>
    <w:rsid w:val="008D28F9"/>
    <w:rsid w:val="008E3026"/>
    <w:rsid w:val="008E51FD"/>
    <w:rsid w:val="008F2483"/>
    <w:rsid w:val="0091036A"/>
    <w:rsid w:val="00913E18"/>
    <w:rsid w:val="00920106"/>
    <w:rsid w:val="00933C5B"/>
    <w:rsid w:val="009406FC"/>
    <w:rsid w:val="00940F37"/>
    <w:rsid w:val="00945C47"/>
    <w:rsid w:val="00961F62"/>
    <w:rsid w:val="00974E62"/>
    <w:rsid w:val="00975C06"/>
    <w:rsid w:val="00991C7F"/>
    <w:rsid w:val="00995B36"/>
    <w:rsid w:val="009A6C3B"/>
    <w:rsid w:val="009A7058"/>
    <w:rsid w:val="009C06AE"/>
    <w:rsid w:val="009C0DC5"/>
    <w:rsid w:val="009C2BE7"/>
    <w:rsid w:val="009C4756"/>
    <w:rsid w:val="009D751B"/>
    <w:rsid w:val="009E5F47"/>
    <w:rsid w:val="00A04F89"/>
    <w:rsid w:val="00A07551"/>
    <w:rsid w:val="00A15ED1"/>
    <w:rsid w:val="00A16333"/>
    <w:rsid w:val="00A21E82"/>
    <w:rsid w:val="00A24099"/>
    <w:rsid w:val="00A353AF"/>
    <w:rsid w:val="00A45ED1"/>
    <w:rsid w:val="00A54B79"/>
    <w:rsid w:val="00A77D7B"/>
    <w:rsid w:val="00A92C5B"/>
    <w:rsid w:val="00AA0D12"/>
    <w:rsid w:val="00AA2EBC"/>
    <w:rsid w:val="00AA3570"/>
    <w:rsid w:val="00AB0DC2"/>
    <w:rsid w:val="00AB2FCF"/>
    <w:rsid w:val="00AC1B33"/>
    <w:rsid w:val="00AC3FA1"/>
    <w:rsid w:val="00AC7590"/>
    <w:rsid w:val="00AD0801"/>
    <w:rsid w:val="00AD1440"/>
    <w:rsid w:val="00AD7F2F"/>
    <w:rsid w:val="00AE1B93"/>
    <w:rsid w:val="00B12CA9"/>
    <w:rsid w:val="00B200A0"/>
    <w:rsid w:val="00B21A25"/>
    <w:rsid w:val="00B31F46"/>
    <w:rsid w:val="00B33B6C"/>
    <w:rsid w:val="00B35228"/>
    <w:rsid w:val="00B422EE"/>
    <w:rsid w:val="00B47925"/>
    <w:rsid w:val="00B517AC"/>
    <w:rsid w:val="00B53250"/>
    <w:rsid w:val="00B54B9C"/>
    <w:rsid w:val="00B564AA"/>
    <w:rsid w:val="00B77413"/>
    <w:rsid w:val="00B974C6"/>
    <w:rsid w:val="00BA2C30"/>
    <w:rsid w:val="00BC02CA"/>
    <w:rsid w:val="00BC53C7"/>
    <w:rsid w:val="00BD3BAA"/>
    <w:rsid w:val="00BD78B9"/>
    <w:rsid w:val="00BE312F"/>
    <w:rsid w:val="00BF0A03"/>
    <w:rsid w:val="00BF143B"/>
    <w:rsid w:val="00BF2208"/>
    <w:rsid w:val="00BF345C"/>
    <w:rsid w:val="00C01A9C"/>
    <w:rsid w:val="00C22AE9"/>
    <w:rsid w:val="00C24C89"/>
    <w:rsid w:val="00C4104D"/>
    <w:rsid w:val="00C42F4F"/>
    <w:rsid w:val="00C448BB"/>
    <w:rsid w:val="00C47E8D"/>
    <w:rsid w:val="00C62558"/>
    <w:rsid w:val="00C635C9"/>
    <w:rsid w:val="00C955AF"/>
    <w:rsid w:val="00C97903"/>
    <w:rsid w:val="00C97C82"/>
    <w:rsid w:val="00CA4BA1"/>
    <w:rsid w:val="00CC6416"/>
    <w:rsid w:val="00CC74A2"/>
    <w:rsid w:val="00CC7602"/>
    <w:rsid w:val="00CD6102"/>
    <w:rsid w:val="00CD6A8A"/>
    <w:rsid w:val="00CD708B"/>
    <w:rsid w:val="00D10F61"/>
    <w:rsid w:val="00D26590"/>
    <w:rsid w:val="00D37567"/>
    <w:rsid w:val="00D37765"/>
    <w:rsid w:val="00D4720A"/>
    <w:rsid w:val="00D4787A"/>
    <w:rsid w:val="00D52379"/>
    <w:rsid w:val="00D55FF5"/>
    <w:rsid w:val="00D70946"/>
    <w:rsid w:val="00D70D36"/>
    <w:rsid w:val="00D81480"/>
    <w:rsid w:val="00D828D9"/>
    <w:rsid w:val="00D85E9F"/>
    <w:rsid w:val="00D87B3D"/>
    <w:rsid w:val="00D92CF6"/>
    <w:rsid w:val="00D9309E"/>
    <w:rsid w:val="00D9428A"/>
    <w:rsid w:val="00D95868"/>
    <w:rsid w:val="00DA035C"/>
    <w:rsid w:val="00DA68AD"/>
    <w:rsid w:val="00DB1000"/>
    <w:rsid w:val="00DC4888"/>
    <w:rsid w:val="00DC608B"/>
    <w:rsid w:val="00DC6270"/>
    <w:rsid w:val="00DC7906"/>
    <w:rsid w:val="00DE022C"/>
    <w:rsid w:val="00DE317D"/>
    <w:rsid w:val="00E24858"/>
    <w:rsid w:val="00E30C12"/>
    <w:rsid w:val="00E332DF"/>
    <w:rsid w:val="00E35FC7"/>
    <w:rsid w:val="00E36149"/>
    <w:rsid w:val="00E4033D"/>
    <w:rsid w:val="00E503BE"/>
    <w:rsid w:val="00E574EF"/>
    <w:rsid w:val="00E61218"/>
    <w:rsid w:val="00E63CF9"/>
    <w:rsid w:val="00E64D0C"/>
    <w:rsid w:val="00E70F88"/>
    <w:rsid w:val="00E74F8B"/>
    <w:rsid w:val="00E812EA"/>
    <w:rsid w:val="00E8523F"/>
    <w:rsid w:val="00E95597"/>
    <w:rsid w:val="00E95DC1"/>
    <w:rsid w:val="00E962F6"/>
    <w:rsid w:val="00EA2485"/>
    <w:rsid w:val="00EE3EFF"/>
    <w:rsid w:val="00F03856"/>
    <w:rsid w:val="00F068F2"/>
    <w:rsid w:val="00F11C5C"/>
    <w:rsid w:val="00F1227C"/>
    <w:rsid w:val="00F203FB"/>
    <w:rsid w:val="00F24EB3"/>
    <w:rsid w:val="00F350C4"/>
    <w:rsid w:val="00F65E16"/>
    <w:rsid w:val="00F7318B"/>
    <w:rsid w:val="00F76E61"/>
    <w:rsid w:val="00F80377"/>
    <w:rsid w:val="00F9020F"/>
    <w:rsid w:val="00FA16C4"/>
    <w:rsid w:val="00FA31B3"/>
    <w:rsid w:val="00FA444C"/>
    <w:rsid w:val="00FB3D04"/>
    <w:rsid w:val="00FD6D44"/>
    <w:rsid w:val="00FD7842"/>
  </w:rsids>
  <m:mathPr>
    <m:mathFont m:val="Cambria Math"/>
    <m:brkBin m:val="before"/>
    <m:brkBinSub m:val="--"/>
    <m:smallFrac m:val="0"/>
    <m:dispDef/>
    <m:lMargin m:val="0"/>
    <m:rMargin m:val="0"/>
    <m:defJc m:val="centerGroup"/>
    <m:wrapIndent m:val="1440"/>
    <m:intLim m:val="subSup"/>
    <m:naryLim m:val="undOvr"/>
  </m:mathPr>
  <w:themeFontLang w:val="fi-FI"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FCD270"/>
  <w15:chartTrackingRefBased/>
  <w15:docId w15:val="{53896346-ED8A-410A-8E3F-EA633D6AE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pPr>
        <w:spacing w:after="120" w:line="36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lsdException w:name="heading 7" w:semiHidden="1" w:unhideWhenUsed="1"/>
    <w:lsdException w:name="heading 8" w:semiHidden="1" w:unhideWhenUsed="1" w:qFormat="1"/>
    <w:lsdException w:name="heading 9" w:semiHidden="1"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caption" w:semiHidden="1" w:unhideWhenUsed="1" w:qFormat="1"/>
    <w:lsdException w:name="List Number" w:qFormat="1"/>
    <w:lsdException w:name="Hyperlink"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ali">
    <w:name w:val="Normal"/>
    <w:qFormat/>
    <w:rsid w:val="00E74F8B"/>
    <w:pPr>
      <w:tabs>
        <w:tab w:val="left" w:pos="1304"/>
        <w:tab w:val="left" w:pos="2608"/>
        <w:tab w:val="left" w:pos="3912"/>
        <w:tab w:val="left" w:pos="5216"/>
        <w:tab w:val="left" w:pos="6521"/>
        <w:tab w:val="left" w:pos="7825"/>
        <w:tab w:val="left" w:pos="9129"/>
      </w:tabs>
      <w:spacing w:before="240" w:after="0"/>
      <w:ind w:left="1304"/>
    </w:pPr>
    <w:rPr>
      <w:rFonts w:ascii="Arial" w:hAnsi="Arial"/>
      <w:sz w:val="24"/>
      <w:lang w:eastAsia="en-US"/>
    </w:rPr>
  </w:style>
  <w:style w:type="paragraph" w:styleId="Otsikko1">
    <w:name w:val="heading 1"/>
    <w:next w:val="Normaali"/>
    <w:link w:val="Otsikko1Char"/>
    <w:qFormat/>
    <w:rsid w:val="003F64AC"/>
    <w:pPr>
      <w:spacing w:before="600" w:after="160" w:line="288" w:lineRule="auto"/>
      <w:outlineLvl w:val="0"/>
    </w:pPr>
    <w:rPr>
      <w:rFonts w:ascii="Arial" w:hAnsi="Arial"/>
      <w:b/>
      <w:color w:val="1E1E1E" w:themeColor="text1"/>
      <w:sz w:val="32"/>
      <w:lang w:eastAsia="en-US"/>
    </w:rPr>
  </w:style>
  <w:style w:type="paragraph" w:styleId="Otsikko2">
    <w:name w:val="heading 2"/>
    <w:basedOn w:val="Normaali"/>
    <w:next w:val="Normaali"/>
    <w:link w:val="Otsikko2Char"/>
    <w:qFormat/>
    <w:rsid w:val="00581537"/>
    <w:pPr>
      <w:spacing w:before="480" w:after="160" w:line="288" w:lineRule="auto"/>
      <w:ind w:left="0"/>
      <w:outlineLvl w:val="1"/>
    </w:pPr>
    <w:rPr>
      <w:b/>
      <w:color w:val="1E1E1E" w:themeColor="text1"/>
      <w:sz w:val="28"/>
      <w:szCs w:val="28"/>
    </w:rPr>
  </w:style>
  <w:style w:type="paragraph" w:styleId="Otsikko3">
    <w:name w:val="heading 3"/>
    <w:basedOn w:val="Otsikko2"/>
    <w:next w:val="Normaali"/>
    <w:link w:val="Otsikko3Char"/>
    <w:autoRedefine/>
    <w:unhideWhenUsed/>
    <w:qFormat/>
    <w:rsid w:val="00581537"/>
    <w:pPr>
      <w:outlineLvl w:val="2"/>
    </w:pPr>
    <w:rPr>
      <w:sz w:val="24"/>
      <w:szCs w:val="22"/>
    </w:rPr>
  </w:style>
  <w:style w:type="paragraph" w:styleId="Otsikko4">
    <w:name w:val="heading 4"/>
    <w:basedOn w:val="Otsikko3"/>
    <w:next w:val="Normaali"/>
    <w:link w:val="Otsikko4Char"/>
    <w:autoRedefine/>
    <w:unhideWhenUsed/>
    <w:qFormat/>
    <w:rsid w:val="00581537"/>
    <w:pPr>
      <w:numPr>
        <w:ilvl w:val="3"/>
      </w:numPr>
      <w:ind w:left="1304" w:hanging="1304"/>
      <w:outlineLvl w:val="3"/>
    </w:pPr>
    <w:rPr>
      <w:b w:val="0"/>
      <w:bCs/>
      <w:szCs w:val="24"/>
    </w:rPr>
  </w:style>
  <w:style w:type="paragraph" w:styleId="Otsikko5">
    <w:name w:val="heading 5"/>
    <w:basedOn w:val="Normaali"/>
    <w:next w:val="Normaali"/>
    <w:link w:val="Otsikko5Char"/>
    <w:unhideWhenUsed/>
    <w:qFormat/>
    <w:rsid w:val="003F64AC"/>
    <w:pPr>
      <w:spacing w:before="600" w:after="160" w:line="288" w:lineRule="auto"/>
      <w:outlineLvl w:val="4"/>
    </w:pPr>
    <w:rPr>
      <w:b/>
      <w:color w:val="1E1E1E" w:themeColor="text1"/>
      <w:szCs w:val="22"/>
    </w:rPr>
  </w:style>
  <w:style w:type="paragraph" w:styleId="Otsikko6">
    <w:name w:val="heading 6"/>
    <w:basedOn w:val="Normaali"/>
    <w:next w:val="Normaali"/>
    <w:link w:val="Otsikko6Char"/>
    <w:unhideWhenUsed/>
    <w:rsid w:val="003C513C"/>
    <w:pPr>
      <w:keepNext/>
      <w:keepLines/>
      <w:numPr>
        <w:ilvl w:val="5"/>
        <w:numId w:val="23"/>
      </w:numPr>
      <w:spacing w:before="600" w:after="160"/>
      <w:outlineLvl w:val="5"/>
    </w:pPr>
    <w:rPr>
      <w:rFonts w:asciiTheme="majorHAnsi" w:eastAsiaTheme="majorEastAsia" w:hAnsiTheme="majorHAnsi" w:cstheme="majorBidi"/>
      <w:color w:val="0F0B28" w:themeColor="accent1" w:themeShade="7F"/>
    </w:rPr>
  </w:style>
  <w:style w:type="paragraph" w:styleId="Otsikko7">
    <w:name w:val="heading 7"/>
    <w:basedOn w:val="Normaali"/>
    <w:next w:val="Normaali"/>
    <w:link w:val="Otsikko7Char"/>
    <w:semiHidden/>
    <w:unhideWhenUsed/>
    <w:rsid w:val="003C513C"/>
    <w:pPr>
      <w:keepNext/>
      <w:keepLines/>
      <w:numPr>
        <w:ilvl w:val="6"/>
        <w:numId w:val="23"/>
      </w:numPr>
      <w:spacing w:before="600" w:after="160"/>
      <w:outlineLvl w:val="6"/>
    </w:pPr>
    <w:rPr>
      <w:rFonts w:asciiTheme="majorHAnsi" w:eastAsiaTheme="majorEastAsia" w:hAnsiTheme="majorHAnsi" w:cstheme="majorBidi"/>
      <w:i/>
      <w:iCs/>
      <w:color w:val="0F0B28" w:themeColor="accent1" w:themeShade="7F"/>
    </w:rPr>
  </w:style>
  <w:style w:type="paragraph" w:styleId="Otsikko8">
    <w:name w:val="heading 8"/>
    <w:basedOn w:val="Normaali"/>
    <w:next w:val="Normaali"/>
    <w:link w:val="Otsikko8Char"/>
    <w:semiHidden/>
    <w:unhideWhenUsed/>
    <w:qFormat/>
    <w:rsid w:val="00B21A25"/>
    <w:pPr>
      <w:keepNext/>
      <w:keepLines/>
      <w:numPr>
        <w:ilvl w:val="7"/>
        <w:numId w:val="23"/>
      </w:numPr>
      <w:spacing w:before="40"/>
      <w:outlineLvl w:val="7"/>
    </w:pPr>
    <w:rPr>
      <w:rFonts w:asciiTheme="majorHAnsi" w:eastAsiaTheme="majorEastAsia" w:hAnsiTheme="majorHAnsi" w:cstheme="majorBidi"/>
      <w:color w:val="404040" w:themeColor="text1" w:themeTint="D8"/>
      <w:sz w:val="21"/>
      <w:szCs w:val="21"/>
    </w:rPr>
  </w:style>
  <w:style w:type="paragraph" w:styleId="Otsikko9">
    <w:name w:val="heading 9"/>
    <w:basedOn w:val="Normaali"/>
    <w:next w:val="Normaali"/>
    <w:link w:val="Otsikko9Char"/>
    <w:semiHidden/>
    <w:unhideWhenUsed/>
    <w:qFormat/>
    <w:rsid w:val="00B21A25"/>
    <w:pPr>
      <w:keepNext/>
      <w:keepLines/>
      <w:numPr>
        <w:ilvl w:val="8"/>
        <w:numId w:val="23"/>
      </w:numPr>
      <w:spacing w:before="40"/>
      <w:outlineLvl w:val="8"/>
    </w:pPr>
    <w:rPr>
      <w:rFonts w:asciiTheme="majorHAnsi" w:eastAsiaTheme="majorEastAsia" w:hAnsiTheme="majorHAnsi" w:cstheme="majorBidi"/>
      <w:i/>
      <w:iCs/>
      <w:color w:val="404040" w:themeColor="text1" w:themeTint="D8"/>
      <w:sz w:val="21"/>
      <w:szCs w:val="21"/>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Alatunniste">
    <w:name w:val="footer"/>
    <w:basedOn w:val="Normaali"/>
    <w:link w:val="AlatunnisteChar"/>
    <w:rsid w:val="00CC7602"/>
    <w:pPr>
      <w:ind w:right="360"/>
    </w:pPr>
    <w:rPr>
      <w:sz w:val="20"/>
    </w:rPr>
  </w:style>
  <w:style w:type="character" w:customStyle="1" w:styleId="Otsikko2Char">
    <w:name w:val="Otsikko 2 Char"/>
    <w:basedOn w:val="Kappaleenoletusfontti"/>
    <w:link w:val="Otsikko2"/>
    <w:rsid w:val="00581537"/>
    <w:rPr>
      <w:rFonts w:ascii="Arial" w:hAnsi="Arial"/>
      <w:b/>
      <w:color w:val="1E1E1E" w:themeColor="text1"/>
      <w:sz w:val="28"/>
      <w:szCs w:val="28"/>
      <w:lang w:eastAsia="en-US"/>
    </w:rPr>
  </w:style>
  <w:style w:type="paragraph" w:styleId="Yltunniste">
    <w:name w:val="header"/>
    <w:aliases w:val="Ylätunniste Seamk"/>
    <w:basedOn w:val="Alatunniste"/>
    <w:rsid w:val="00933C5B"/>
    <w:pPr>
      <w:tabs>
        <w:tab w:val="left" w:pos="5245"/>
        <w:tab w:val="right" w:pos="10205"/>
      </w:tabs>
      <w:spacing w:after="240"/>
      <w:ind w:right="0"/>
    </w:pPr>
    <w:rPr>
      <w:noProof/>
      <w:sz w:val="24"/>
    </w:rPr>
  </w:style>
  <w:style w:type="character" w:customStyle="1" w:styleId="AlatunnisteChar">
    <w:name w:val="Alatunniste Char"/>
    <w:basedOn w:val="Kappaleenoletusfontti"/>
    <w:link w:val="Alatunniste"/>
    <w:rsid w:val="00CC7602"/>
    <w:rPr>
      <w:rFonts w:ascii="Arial" w:hAnsi="Arial"/>
      <w:lang w:eastAsia="en-US"/>
    </w:rPr>
  </w:style>
  <w:style w:type="character" w:styleId="Hyperlinkki">
    <w:name w:val="Hyperlink"/>
    <w:basedOn w:val="Kappaleenoletusfontti"/>
    <w:uiPriority w:val="99"/>
    <w:unhideWhenUsed/>
    <w:rsid w:val="002F4D9C"/>
    <w:rPr>
      <w:color w:val="0563C1"/>
      <w:u w:val="single"/>
    </w:rPr>
  </w:style>
  <w:style w:type="paragraph" w:customStyle="1" w:styleId="Nimilehdenalaotsikko">
    <w:name w:val="Nimiölehden alaotsikko"/>
    <w:basedOn w:val="Eivli"/>
    <w:autoRedefine/>
    <w:qFormat/>
    <w:rsid w:val="00553806"/>
    <w:pPr>
      <w:spacing w:before="220" w:after="0"/>
    </w:pPr>
    <w:rPr>
      <w:b/>
      <w:color w:val="1E1E1E" w:themeColor="text1"/>
      <w:sz w:val="28"/>
      <w:szCs w:val="28"/>
    </w:rPr>
  </w:style>
  <w:style w:type="character" w:customStyle="1" w:styleId="Otsikko3Char">
    <w:name w:val="Otsikko 3 Char"/>
    <w:basedOn w:val="Kappaleenoletusfontti"/>
    <w:link w:val="Otsikko3"/>
    <w:rsid w:val="00581537"/>
    <w:rPr>
      <w:rFonts w:ascii="Arial" w:hAnsi="Arial"/>
      <w:b/>
      <w:color w:val="1E1E1E" w:themeColor="text1"/>
      <w:sz w:val="24"/>
      <w:szCs w:val="22"/>
      <w:lang w:eastAsia="en-US"/>
    </w:rPr>
  </w:style>
  <w:style w:type="character" w:styleId="Ratkaisematonmaininta">
    <w:name w:val="Unresolved Mention"/>
    <w:basedOn w:val="Kappaleenoletusfontti"/>
    <w:uiPriority w:val="99"/>
    <w:semiHidden/>
    <w:unhideWhenUsed/>
    <w:rsid w:val="00D26590"/>
    <w:rPr>
      <w:color w:val="605E5C"/>
      <w:shd w:val="clear" w:color="auto" w:fill="E1DFDD"/>
    </w:rPr>
  </w:style>
  <w:style w:type="paragraph" w:customStyle="1" w:styleId="Taulukko-otsikko">
    <w:name w:val="Taulukko-otsikko"/>
    <w:basedOn w:val="Normaali"/>
    <w:qFormat/>
    <w:rsid w:val="00883AC4"/>
    <w:rPr>
      <w:b/>
    </w:rPr>
  </w:style>
  <w:style w:type="character" w:styleId="AvattuHyperlinkki">
    <w:name w:val="FollowedHyperlink"/>
    <w:basedOn w:val="Kappaleenoletusfontti"/>
    <w:rsid w:val="002F4D9C"/>
    <w:rPr>
      <w:color w:val="954F72"/>
      <w:u w:val="single"/>
    </w:rPr>
  </w:style>
  <w:style w:type="paragraph" w:customStyle="1" w:styleId="SelitetekstiSeamk">
    <w:name w:val="Seliteteksti Seamk"/>
    <w:basedOn w:val="Normaali"/>
    <w:qFormat/>
    <w:rsid w:val="00B517AC"/>
    <w:pPr>
      <w:jc w:val="center"/>
    </w:pPr>
  </w:style>
  <w:style w:type="character" w:customStyle="1" w:styleId="Otsikko4Char">
    <w:name w:val="Otsikko 4 Char"/>
    <w:basedOn w:val="Kappaleenoletusfontti"/>
    <w:link w:val="Otsikko4"/>
    <w:rsid w:val="00581537"/>
    <w:rPr>
      <w:rFonts w:ascii="Arial" w:hAnsi="Arial"/>
      <w:bCs/>
      <w:color w:val="1E1E1E" w:themeColor="text1"/>
      <w:sz w:val="24"/>
      <w:szCs w:val="24"/>
      <w:lang w:eastAsia="en-US"/>
    </w:rPr>
  </w:style>
  <w:style w:type="character" w:styleId="Sivunumero">
    <w:name w:val="page number"/>
    <w:basedOn w:val="Kappaleenoletusfontti"/>
    <w:rsid w:val="00DC608B"/>
    <w:rPr>
      <w:sz w:val="20"/>
    </w:rPr>
  </w:style>
  <w:style w:type="paragraph" w:styleId="Eivli">
    <w:name w:val="No Spacing"/>
    <w:aliases w:val="Nimiölehden otsikko"/>
    <w:link w:val="EivliChar"/>
    <w:autoRedefine/>
    <w:uiPriority w:val="1"/>
    <w:qFormat/>
    <w:rsid w:val="00D95868"/>
    <w:pPr>
      <w:spacing w:before="1540" w:after="240"/>
      <w:jc w:val="center"/>
    </w:pPr>
    <w:rPr>
      <w:rFonts w:ascii="Arial" w:hAnsi="Arial"/>
      <w:sz w:val="22"/>
      <w:lang w:eastAsia="zh-CN"/>
    </w:rPr>
  </w:style>
  <w:style w:type="character" w:customStyle="1" w:styleId="EivliChar">
    <w:name w:val="Ei väliä Char"/>
    <w:aliases w:val="Nimiölehden otsikko Char"/>
    <w:basedOn w:val="Kappaleenoletusfontti"/>
    <w:link w:val="Eivli"/>
    <w:uiPriority w:val="1"/>
    <w:rsid w:val="00D95868"/>
    <w:rPr>
      <w:rFonts w:ascii="Arial" w:hAnsi="Arial"/>
      <w:sz w:val="22"/>
      <w:lang w:eastAsia="zh-CN"/>
    </w:rPr>
  </w:style>
  <w:style w:type="character" w:customStyle="1" w:styleId="Otsikko1Char">
    <w:name w:val="Otsikko 1 Char"/>
    <w:basedOn w:val="Kappaleenoletusfontti"/>
    <w:link w:val="Otsikko1"/>
    <w:rsid w:val="00FD6D44"/>
    <w:rPr>
      <w:rFonts w:ascii="Arial" w:hAnsi="Arial"/>
      <w:b/>
      <w:color w:val="1E1E1E" w:themeColor="text1"/>
      <w:sz w:val="32"/>
      <w:lang w:eastAsia="en-US"/>
    </w:rPr>
  </w:style>
  <w:style w:type="paragraph" w:styleId="Sisllysluettelonotsikko">
    <w:name w:val="TOC Heading"/>
    <w:basedOn w:val="Otsikko1"/>
    <w:next w:val="Normaali"/>
    <w:uiPriority w:val="39"/>
    <w:unhideWhenUsed/>
    <w:qFormat/>
    <w:rsid w:val="00C24C89"/>
    <w:pPr>
      <w:spacing w:before="480" w:line="276" w:lineRule="auto"/>
      <w:outlineLvl w:val="9"/>
    </w:pPr>
    <w:rPr>
      <w:sz w:val="28"/>
      <w:szCs w:val="28"/>
      <w:lang w:eastAsia="fi-FI"/>
    </w:rPr>
  </w:style>
  <w:style w:type="paragraph" w:styleId="Sisluet1">
    <w:name w:val="toc 1"/>
    <w:aliases w:val="taso 1"/>
    <w:next w:val="Normaali"/>
    <w:uiPriority w:val="39"/>
    <w:unhideWhenUsed/>
    <w:rsid w:val="00DE022C"/>
    <w:pPr>
      <w:tabs>
        <w:tab w:val="left" w:pos="1134"/>
        <w:tab w:val="right" w:leader="dot" w:pos="10206"/>
      </w:tabs>
      <w:spacing w:before="280" w:after="240" w:line="240" w:lineRule="auto"/>
    </w:pPr>
    <w:rPr>
      <w:rFonts w:ascii="Arial" w:hAnsi="Arial"/>
      <w:bCs/>
      <w:color w:val="1E1E1E" w:themeColor="text1"/>
      <w:sz w:val="28"/>
      <w:lang w:eastAsia="en-US"/>
    </w:rPr>
  </w:style>
  <w:style w:type="paragraph" w:styleId="Sisluet2">
    <w:name w:val="toc 2"/>
    <w:aliases w:val="taso 2"/>
    <w:basedOn w:val="Normaali"/>
    <w:next w:val="Normaali"/>
    <w:autoRedefine/>
    <w:uiPriority w:val="39"/>
    <w:unhideWhenUsed/>
    <w:rsid w:val="00DE022C"/>
    <w:pPr>
      <w:tabs>
        <w:tab w:val="clear" w:pos="1304"/>
        <w:tab w:val="clear" w:pos="2608"/>
        <w:tab w:val="clear" w:pos="3912"/>
        <w:tab w:val="clear" w:pos="5216"/>
        <w:tab w:val="clear" w:pos="6521"/>
        <w:tab w:val="clear" w:pos="7825"/>
        <w:tab w:val="clear" w:pos="9129"/>
        <w:tab w:val="left" w:pos="1134"/>
        <w:tab w:val="right" w:leader="dot" w:pos="10205"/>
      </w:tabs>
      <w:spacing w:before="120" w:after="120" w:line="240" w:lineRule="auto"/>
    </w:pPr>
  </w:style>
  <w:style w:type="paragraph" w:styleId="Sisluet3">
    <w:name w:val="toc 3"/>
    <w:aliases w:val="taso 3"/>
    <w:basedOn w:val="Normaali"/>
    <w:next w:val="Normaali"/>
    <w:autoRedefine/>
    <w:uiPriority w:val="39"/>
    <w:unhideWhenUsed/>
    <w:rsid w:val="00DE022C"/>
    <w:pPr>
      <w:tabs>
        <w:tab w:val="clear" w:pos="1304"/>
        <w:tab w:val="clear" w:pos="2608"/>
        <w:tab w:val="clear" w:pos="3912"/>
        <w:tab w:val="clear" w:pos="5216"/>
        <w:tab w:val="clear" w:pos="6521"/>
        <w:tab w:val="clear" w:pos="7825"/>
        <w:tab w:val="clear" w:pos="9129"/>
        <w:tab w:val="left" w:pos="1134"/>
        <w:tab w:val="right" w:leader="dot" w:pos="10205"/>
      </w:tabs>
      <w:spacing w:after="240" w:line="240" w:lineRule="auto"/>
    </w:pPr>
    <w:rPr>
      <w:iCs/>
    </w:rPr>
  </w:style>
  <w:style w:type="paragraph" w:styleId="Sisluet4">
    <w:name w:val="toc 4"/>
    <w:aliases w:val="taso 4"/>
    <w:basedOn w:val="Normaali"/>
    <w:next w:val="Normaali"/>
    <w:autoRedefine/>
    <w:uiPriority w:val="39"/>
    <w:unhideWhenUsed/>
    <w:rsid w:val="00DE022C"/>
    <w:pPr>
      <w:tabs>
        <w:tab w:val="clear" w:pos="1304"/>
        <w:tab w:val="clear" w:pos="2608"/>
        <w:tab w:val="clear" w:pos="3912"/>
        <w:tab w:val="clear" w:pos="5216"/>
        <w:tab w:val="clear" w:pos="6521"/>
        <w:tab w:val="clear" w:pos="7825"/>
        <w:tab w:val="clear" w:pos="9129"/>
        <w:tab w:val="left" w:pos="1134"/>
        <w:tab w:val="right" w:leader="dot" w:pos="10205"/>
      </w:tabs>
      <w:spacing w:after="240" w:line="240" w:lineRule="auto"/>
    </w:pPr>
  </w:style>
  <w:style w:type="paragraph" w:customStyle="1" w:styleId="Taulukko-sislt">
    <w:name w:val="Taulukko-sisältö"/>
    <w:basedOn w:val="Normaali"/>
    <w:qFormat/>
    <w:rsid w:val="00883AC4"/>
  </w:style>
  <w:style w:type="character" w:customStyle="1" w:styleId="Otsikko5Char">
    <w:name w:val="Otsikko 5 Char"/>
    <w:basedOn w:val="Kappaleenoletusfontti"/>
    <w:link w:val="Otsikko5"/>
    <w:rsid w:val="0091036A"/>
    <w:rPr>
      <w:rFonts w:ascii="Arial" w:hAnsi="Arial"/>
      <w:b/>
      <w:color w:val="1E1E1E" w:themeColor="text1"/>
      <w:sz w:val="24"/>
      <w:szCs w:val="22"/>
      <w:lang w:eastAsia="en-US"/>
    </w:rPr>
  </w:style>
  <w:style w:type="character" w:customStyle="1" w:styleId="Otsikko6Char">
    <w:name w:val="Otsikko 6 Char"/>
    <w:basedOn w:val="Kappaleenoletusfontti"/>
    <w:link w:val="Otsikko6"/>
    <w:rsid w:val="003C513C"/>
    <w:rPr>
      <w:rFonts w:asciiTheme="majorHAnsi" w:eastAsiaTheme="majorEastAsia" w:hAnsiTheme="majorHAnsi" w:cstheme="majorBidi"/>
      <w:color w:val="0F0B28" w:themeColor="accent1" w:themeShade="7F"/>
      <w:sz w:val="24"/>
      <w:lang w:eastAsia="en-US"/>
    </w:rPr>
  </w:style>
  <w:style w:type="paragraph" w:styleId="Sisluet5">
    <w:name w:val="toc 5"/>
    <w:aliases w:val="taso 5"/>
    <w:basedOn w:val="Normaali"/>
    <w:next w:val="Normaali"/>
    <w:autoRedefine/>
    <w:uiPriority w:val="39"/>
    <w:unhideWhenUsed/>
    <w:rsid w:val="00825418"/>
    <w:pPr>
      <w:tabs>
        <w:tab w:val="left" w:pos="1096"/>
        <w:tab w:val="right" w:leader="dot" w:pos="9913"/>
      </w:tabs>
      <w:spacing w:after="240" w:line="240" w:lineRule="auto"/>
    </w:pPr>
    <w:rPr>
      <w:sz w:val="22"/>
    </w:rPr>
  </w:style>
  <w:style w:type="character" w:customStyle="1" w:styleId="Otsikko7Char">
    <w:name w:val="Otsikko 7 Char"/>
    <w:basedOn w:val="Kappaleenoletusfontti"/>
    <w:link w:val="Otsikko7"/>
    <w:semiHidden/>
    <w:rsid w:val="003C513C"/>
    <w:rPr>
      <w:rFonts w:asciiTheme="majorHAnsi" w:eastAsiaTheme="majorEastAsia" w:hAnsiTheme="majorHAnsi" w:cstheme="majorBidi"/>
      <w:i/>
      <w:iCs/>
      <w:color w:val="0F0B28" w:themeColor="accent1" w:themeShade="7F"/>
      <w:sz w:val="24"/>
      <w:lang w:eastAsia="en-US"/>
    </w:rPr>
  </w:style>
  <w:style w:type="character" w:customStyle="1" w:styleId="Otsikko8Char">
    <w:name w:val="Otsikko 8 Char"/>
    <w:basedOn w:val="Kappaleenoletusfontti"/>
    <w:link w:val="Otsikko8"/>
    <w:semiHidden/>
    <w:rsid w:val="00B21A25"/>
    <w:rPr>
      <w:rFonts w:asciiTheme="majorHAnsi" w:eastAsiaTheme="majorEastAsia" w:hAnsiTheme="majorHAnsi" w:cstheme="majorBidi"/>
      <w:color w:val="404040" w:themeColor="text1" w:themeTint="D8"/>
      <w:sz w:val="21"/>
      <w:szCs w:val="21"/>
      <w:lang w:eastAsia="en-US"/>
    </w:rPr>
  </w:style>
  <w:style w:type="character" w:customStyle="1" w:styleId="Otsikko9Char">
    <w:name w:val="Otsikko 9 Char"/>
    <w:basedOn w:val="Kappaleenoletusfontti"/>
    <w:link w:val="Otsikko9"/>
    <w:semiHidden/>
    <w:rsid w:val="00B21A25"/>
    <w:rPr>
      <w:rFonts w:asciiTheme="majorHAnsi" w:eastAsiaTheme="majorEastAsia" w:hAnsiTheme="majorHAnsi" w:cstheme="majorBidi"/>
      <w:i/>
      <w:iCs/>
      <w:color w:val="404040" w:themeColor="text1" w:themeTint="D8"/>
      <w:sz w:val="21"/>
      <w:szCs w:val="21"/>
      <w:lang w:eastAsia="en-US"/>
    </w:rPr>
  </w:style>
  <w:style w:type="paragraph" w:styleId="Sisluet6">
    <w:name w:val="toc 6"/>
    <w:basedOn w:val="Normaali"/>
    <w:next w:val="Normaali"/>
    <w:autoRedefine/>
    <w:semiHidden/>
    <w:unhideWhenUsed/>
    <w:qFormat/>
    <w:rsid w:val="00F350C4"/>
    <w:pPr>
      <w:spacing w:before="120" w:after="220"/>
    </w:pPr>
  </w:style>
  <w:style w:type="paragraph" w:styleId="Sisluet7">
    <w:name w:val="toc 7"/>
    <w:basedOn w:val="Normaali"/>
    <w:next w:val="Normaali"/>
    <w:autoRedefine/>
    <w:semiHidden/>
    <w:unhideWhenUsed/>
    <w:qFormat/>
    <w:rsid w:val="00F350C4"/>
    <w:pPr>
      <w:spacing w:after="100"/>
    </w:pPr>
  </w:style>
  <w:style w:type="paragraph" w:styleId="Sisluet8">
    <w:name w:val="toc 8"/>
    <w:basedOn w:val="Normaali"/>
    <w:next w:val="Normaali"/>
    <w:autoRedefine/>
    <w:semiHidden/>
    <w:unhideWhenUsed/>
    <w:qFormat/>
    <w:rsid w:val="00F350C4"/>
    <w:pPr>
      <w:spacing w:after="100"/>
    </w:pPr>
  </w:style>
  <w:style w:type="paragraph" w:styleId="Sisluet9">
    <w:name w:val="toc 9"/>
    <w:basedOn w:val="Normaali"/>
    <w:next w:val="Normaali"/>
    <w:autoRedefine/>
    <w:semiHidden/>
    <w:unhideWhenUsed/>
    <w:qFormat/>
    <w:rsid w:val="00F350C4"/>
    <w:pPr>
      <w:spacing w:after="100"/>
    </w:pPr>
  </w:style>
  <w:style w:type="paragraph" w:styleId="Luettelokappale">
    <w:name w:val="List Paragraph"/>
    <w:basedOn w:val="Normaali"/>
    <w:uiPriority w:val="34"/>
    <w:qFormat/>
    <w:rsid w:val="00E24858"/>
    <w:pPr>
      <w:numPr>
        <w:numId w:val="32"/>
      </w:numPr>
      <w:tabs>
        <w:tab w:val="left" w:pos="357"/>
      </w:tabs>
      <w:spacing w:before="120" w:line="312" w:lineRule="auto"/>
      <w:ind w:left="1871" w:hanging="567"/>
      <w:contextualSpacing/>
    </w:pPr>
  </w:style>
  <w:style w:type="paragraph" w:styleId="Numeroituluettelo">
    <w:name w:val="List Number"/>
    <w:basedOn w:val="Normaali"/>
    <w:qFormat/>
    <w:rsid w:val="006D07A6"/>
    <w:pPr>
      <w:numPr>
        <w:numId w:val="5"/>
      </w:numPr>
      <w:ind w:left="720"/>
      <w:contextualSpacing/>
    </w:pPr>
  </w:style>
  <w:style w:type="paragraph" w:styleId="Otsikko">
    <w:name w:val="Title"/>
    <w:aliases w:val="Nimiölehden pääotsikko"/>
    <w:basedOn w:val="Eivli"/>
    <w:next w:val="Normaali"/>
    <w:link w:val="OtsikkoChar"/>
    <w:rsid w:val="00553806"/>
    <w:pPr>
      <w:spacing w:before="4440" w:line="288" w:lineRule="auto"/>
    </w:pPr>
    <w:rPr>
      <w:b/>
      <w:bCs/>
      <w:sz w:val="56"/>
      <w:szCs w:val="56"/>
    </w:rPr>
  </w:style>
  <w:style w:type="character" w:customStyle="1" w:styleId="OtsikkoChar">
    <w:name w:val="Otsikko Char"/>
    <w:aliases w:val="Nimiölehden pääotsikko Char"/>
    <w:basedOn w:val="Kappaleenoletusfontti"/>
    <w:link w:val="Otsikko"/>
    <w:rsid w:val="00553806"/>
    <w:rPr>
      <w:rFonts w:ascii="Arial" w:hAnsi="Arial"/>
      <w:b/>
      <w:bCs/>
      <w:sz w:val="56"/>
      <w:szCs w:val="56"/>
      <w:lang w:eastAsia="zh-CN"/>
    </w:rPr>
  </w:style>
  <w:style w:type="paragraph" w:styleId="Erottuvalainaus">
    <w:name w:val="Intense Quote"/>
    <w:basedOn w:val="Normaali"/>
    <w:next w:val="Normaali"/>
    <w:link w:val="ErottuvalainausChar"/>
    <w:uiPriority w:val="30"/>
    <w:rsid w:val="00581537"/>
    <w:pPr>
      <w:pBdr>
        <w:top w:val="single" w:sz="4" w:space="10" w:color="201751" w:themeColor="accent1"/>
        <w:bottom w:val="single" w:sz="4" w:space="10" w:color="201751" w:themeColor="accent1"/>
      </w:pBdr>
      <w:spacing w:before="360" w:line="312" w:lineRule="auto"/>
      <w:ind w:right="1304"/>
      <w:jc w:val="center"/>
    </w:pPr>
    <w:rPr>
      <w:iCs/>
      <w:color w:val="201751"/>
    </w:rPr>
  </w:style>
  <w:style w:type="character" w:customStyle="1" w:styleId="ErottuvalainausChar">
    <w:name w:val="Erottuva lainaus Char"/>
    <w:basedOn w:val="Kappaleenoletusfontti"/>
    <w:link w:val="Erottuvalainaus"/>
    <w:uiPriority w:val="30"/>
    <w:rsid w:val="00581537"/>
    <w:rPr>
      <w:rFonts w:ascii="Arial" w:hAnsi="Arial"/>
      <w:iCs/>
      <w:color w:val="201751"/>
      <w:sz w:val="24"/>
      <w:lang w:eastAsia="en-US"/>
    </w:rPr>
  </w:style>
  <w:style w:type="paragraph" w:customStyle="1" w:styleId="Normaalisisennetty">
    <w:name w:val="Normaali sisennetty"/>
    <w:basedOn w:val="Normaali"/>
    <w:qFormat/>
    <w:rsid w:val="005B4DD7"/>
  </w:style>
  <w:style w:type="paragraph" w:styleId="Kuvaotsikko">
    <w:name w:val="caption"/>
    <w:basedOn w:val="Normaali"/>
    <w:next w:val="Normaali"/>
    <w:unhideWhenUsed/>
    <w:qFormat/>
    <w:rsid w:val="00E24858"/>
    <w:pPr>
      <w:spacing w:before="120" w:after="120" w:line="288" w:lineRule="auto"/>
    </w:pPr>
    <w:rPr>
      <w:iCs/>
      <w:color w:val="1E1E1E" w:themeColor="text1"/>
      <w:szCs w:val="18"/>
    </w:rPr>
  </w:style>
  <w:style w:type="table" w:styleId="TaulukkoRuudukko">
    <w:name w:val="Table Grid"/>
    <w:basedOn w:val="Normaalitaulukko"/>
    <w:rsid w:val="00E248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ulukko">
    <w:name w:val="Taulukko"/>
    <w:basedOn w:val="Normaali"/>
    <w:qFormat/>
    <w:rsid w:val="00581537"/>
    <w:pPr>
      <w:tabs>
        <w:tab w:val="clear" w:pos="1304"/>
      </w:tabs>
      <w:spacing w:before="120" w:line="288" w:lineRule="auto"/>
      <w:ind w:left="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714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ebaim.org/resources/contrastchecker/"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5000582\Documents\Hankkeet\Jotpa%20GenAI\testitiedostot\3-SEAMK-otsikoilla.dotx" TargetMode="External"/></Relationships>
</file>

<file path=word/theme/theme1.xml><?xml version="1.0" encoding="utf-8"?>
<a:theme xmlns:a="http://schemas.openxmlformats.org/drawingml/2006/main" name="Office-teema">
  <a:themeElements>
    <a:clrScheme name="Mukautetut 14">
      <a:dk1>
        <a:srgbClr val="1E1E1E"/>
      </a:dk1>
      <a:lt1>
        <a:srgbClr val="FFFFFF"/>
      </a:lt1>
      <a:dk2>
        <a:srgbClr val="616365"/>
      </a:dk2>
      <a:lt2>
        <a:srgbClr val="E0E1DD"/>
      </a:lt2>
      <a:accent1>
        <a:srgbClr val="201751"/>
      </a:accent1>
      <a:accent2>
        <a:srgbClr val="FFB964"/>
      </a:accent2>
      <a:accent3>
        <a:srgbClr val="FF3366"/>
      </a:accent3>
      <a:accent4>
        <a:srgbClr val="00AEEF"/>
      </a:accent4>
      <a:accent5>
        <a:srgbClr val="CD1076"/>
      </a:accent5>
      <a:accent6>
        <a:srgbClr val="93C21F"/>
      </a:accent6>
      <a:hlink>
        <a:srgbClr val="00AEEF"/>
      </a:hlink>
      <a:folHlink>
        <a:srgbClr val="CD107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Asiakirja" ma:contentTypeID="0x01010099578E5B3AD3994387975835B9ABF325" ma:contentTypeVersion="8" ma:contentTypeDescription="Luo uusi asiakirja." ma:contentTypeScope="" ma:versionID="1feeab1196235b93d7cdc256677048eb">
  <xsd:schema xmlns:xsd="http://www.w3.org/2001/XMLSchema" xmlns:xs="http://www.w3.org/2001/XMLSchema" xmlns:p="http://schemas.microsoft.com/office/2006/metadata/properties" xmlns:ns2="0962d241-03fa-4d7a-bc5d-22c612ef1e31" xmlns:ns3="01147001-be4d-46a0-9e67-a2e58dca756c" targetNamespace="http://schemas.microsoft.com/office/2006/metadata/properties" ma:root="true" ma:fieldsID="3138fc2d1e44ad4826fc921d5acdfad6" ns2:_="" ns3:_="">
    <xsd:import namespace="0962d241-03fa-4d7a-bc5d-22c612ef1e31"/>
    <xsd:import namespace="01147001-be4d-46a0-9e67-a2e58dca756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62d241-03fa-4d7a-bc5d-22c612ef1e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147001-be4d-46a0-9e67-a2e58dca756c" elementFormDefault="qualified">
    <xsd:import namespace="http://schemas.microsoft.com/office/2006/documentManagement/types"/>
    <xsd:import namespace="http://schemas.microsoft.com/office/infopath/2007/PartnerControls"/>
    <xsd:element name="SharedWithUsers" ma:index="12"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Jakamisen tiedo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DA8118D-9DF6-42C0-A8D7-83FBFD6371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62d241-03fa-4d7a-bc5d-22c612ef1e31"/>
    <ds:schemaRef ds:uri="01147001-be4d-46a0-9e67-a2e58dca75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4EAFD4-CB18-934E-AEFE-EB9A0AB9D069}">
  <ds:schemaRefs>
    <ds:schemaRef ds:uri="http://schemas.openxmlformats.org/officeDocument/2006/bibliography"/>
  </ds:schemaRefs>
</ds:datastoreItem>
</file>

<file path=customXml/itemProps4.xml><?xml version="1.0" encoding="utf-8"?>
<ds:datastoreItem xmlns:ds="http://schemas.openxmlformats.org/officeDocument/2006/customXml" ds:itemID="{31C6A195-C1B7-49DB-A02A-3775690217F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5E02CAA4-020F-4CF5-9097-263E333AE2B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3-SEAMK-otsikoilla.dotx</Template>
  <TotalTime>0</TotalTime>
  <Pages>5</Pages>
  <Words>630</Words>
  <Characters>4512</Characters>
  <Application>Microsoft Office Word</Application>
  <DocSecurity>0</DocSecurity>
  <Lines>128</Lines>
  <Paragraphs>95</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SEAMKin dokumenttimalli numeroimattomilla otsikoilla</vt:lpstr>
      <vt:lpstr>OPPILAITOKSEN/YRITYKSEN NIMI</vt:lpstr>
    </vt:vector>
  </TitlesOfParts>
  <Company>Seinäjoen ammattikorkeakoulu</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SEAMKin dokumenttimalli numeroimattomilla otsikoilla</dc:title>
  <dc:subject/>
  <dc:creator>Hirvonen, Juha</dc:creator>
  <cp:keywords/>
  <cp:lastModifiedBy>Hirvonen, Juha</cp:lastModifiedBy>
  <cp:revision>2</cp:revision>
  <cp:lastPrinted>2020-01-21T10:08:00Z</cp:lastPrinted>
  <dcterms:created xsi:type="dcterms:W3CDTF">2025-12-15T08:26:00Z</dcterms:created>
  <dcterms:modified xsi:type="dcterms:W3CDTF">2025-12-15T08:26:00Z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0x01010099578E5B3AD3994387975835B9ABF325</vt:lpwstr>
  </property>
</Properties>
</file>